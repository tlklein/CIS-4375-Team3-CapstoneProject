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color w:val="DDDDDD" w:themeColor="accent1"/>
        </w:rPr>
        <w:id w:val="206445012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231576" w:rsidP="0011086C" w:rsidRDefault="00231576" w14:paraId="49BB7F71" w14:textId="56CE901F">
          <w:pPr>
            <w:pStyle w:val="NoSpacing"/>
            <w:spacing w:before="1540" w:after="240" w:line="240" w:lineRule="auto"/>
            <w:jc w:val="center"/>
            <w:rPr>
              <w:color w:val="DDDDDD" w:themeColor="accent1"/>
            </w:rPr>
          </w:pPr>
          <w:r>
            <w:rPr>
              <w:noProof/>
              <w:color w:val="DDDDDD" w:themeColor="accent1"/>
            </w:rPr>
            <w:drawing>
              <wp:inline distT="0" distB="0" distL="0" distR="0" wp14:anchorId="6800867B" wp14:editId="7734060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hAnsiTheme="majorHAnsi" w:eastAsiaTheme="majorEastAsia" w:cstheme="majorBidi"/>
              <w:b/>
              <w:bCs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14D1EEA5D196462599EE883F98ADFC3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Pr="00231576" w:rsidR="00231576" w:rsidP="0011086C" w:rsidRDefault="00231576" w14:paraId="3914F781" w14:textId="59510DC3">
              <w:pPr>
                <w:pStyle w:val="NoSpacing"/>
                <w:pBdr>
                  <w:top w:val="single" w:color="DDDDDD" w:themeColor="accent1" w:sz="6" w:space="6"/>
                  <w:bottom w:val="single" w:color="DDDDDD" w:themeColor="accent1" w:sz="6" w:space="6"/>
                </w:pBdr>
                <w:spacing w:after="240" w:line="240" w:lineRule="auto"/>
                <w:jc w:val="center"/>
                <w:rPr>
                  <w:rFonts w:asciiTheme="majorHAnsi" w:hAnsiTheme="majorHAnsi" w:eastAsiaTheme="majorEastAsia" w:cstheme="majorBidi"/>
                  <w:b/>
                  <w:bCs/>
                  <w:caps/>
                  <w:color w:val="000000" w:themeColor="text1"/>
                  <w:sz w:val="80"/>
                  <w:szCs w:val="80"/>
                </w:rPr>
              </w:pPr>
              <w:r w:rsidRPr="00231576">
                <w:rPr>
                  <w:rFonts w:asciiTheme="majorHAnsi" w:hAnsiTheme="majorHAnsi" w:eastAsiaTheme="majorEastAsia" w:cstheme="majorBidi"/>
                  <w:b/>
                  <w:bCs/>
                  <w:caps/>
                  <w:color w:val="000000" w:themeColor="text1"/>
                  <w:sz w:val="72"/>
                  <w:szCs w:val="72"/>
                </w:rPr>
                <w:t>Barber Shop Management System</w:t>
              </w:r>
            </w:p>
          </w:sdtContent>
        </w:sdt>
        <w:sdt>
          <w:sdtPr>
            <w:rPr>
              <w:color w:val="000000" w:themeColor="text1"/>
              <w:sz w:val="28"/>
              <w:szCs w:val="28"/>
            </w:rPr>
            <w:alias w:val="Subtitle"/>
            <w:tag w:val=""/>
            <w:id w:val="328029620"/>
            <w:placeholder>
              <w:docPart w:val="9B576DBF34974077B243283CEE42C88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Pr="00231576" w:rsidR="00231576" w:rsidP="0011086C" w:rsidRDefault="00231576" w14:paraId="7467E774" w14:textId="55A4D75F">
              <w:pPr>
                <w:pStyle w:val="NoSpacing"/>
                <w:spacing w:line="240" w:lineRule="auto"/>
                <w:jc w:val="center"/>
                <w:rPr>
                  <w:color w:val="000000" w:themeColor="text1"/>
                  <w:sz w:val="28"/>
                  <w:szCs w:val="28"/>
                </w:rPr>
              </w:pPr>
              <w:r w:rsidRPr="00231576">
                <w:rPr>
                  <w:color w:val="000000" w:themeColor="text1"/>
                  <w:sz w:val="28"/>
                  <w:szCs w:val="28"/>
                </w:rPr>
                <w:t>Project Manager: Emad Abbasi</w:t>
              </w:r>
            </w:p>
          </w:sdtContent>
        </w:sdt>
        <w:p w:rsidRPr="00231576" w:rsidR="00231576" w:rsidP="0011086C" w:rsidRDefault="00231576" w14:paraId="559921A1" w14:textId="5F13FC8C" w14:noSpellErr="1">
          <w:pPr>
            <w:pStyle w:val="NoSpacing"/>
            <w:spacing w:before="480" w:line="240" w:lineRule="auto"/>
            <w:jc w:val="center"/>
            <w:rPr>
              <w:noProof/>
              <w:color w:val="000000" w:themeColor="text1"/>
            </w:rPr>
          </w:pPr>
          <w:r w:rsidRPr="00231576">
            <w:rPr>
              <w:noProof/>
              <w:color w:val="000000" w:themeColor="text1"/>
            </w:rPr>
            <mc:AlternateContent xmlns:mc="http://schemas.openxmlformats.org/markup-compatibility/2006">
              <mc:Choice Requires="wps">
                <w:drawing xmlns:w="http://schemas.openxmlformats.org/wordprocessingml/2006/main">
        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anchorId="21D84995" wp14:editId="08A0DCE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 xmlns:wps="http://schemas.microsoft.com/office/word/2010/wordprocessingShape"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xmlns:w14="http://schemas.microsoft.com/office/word/2010/wordml" w:rsidRPr="00231576" w:rsidR="00231576" w:rsidRDefault="00231576" w14:paraId="67C0F7EF" w14:textId="332A73C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231576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SPRING 2025</w:t>
                                    </w:r>
                                  </w:p>
                                </w:sdtContent>
                              </w:sdt>
                              <w:p xmlns:w14="http://schemas.microsoft.com/office/word/2010/wordml" w:rsidR="00231576" w:rsidRDefault="00231576" w14:paraId="6EE3AEC6" w14:textId="0DC6473F">
                                <w:pPr>
                                  <w:pStyle w:val="NoSpacing"/>
                                  <w:jc w:val="center"/>
                                  <w:rPr>
                                    <w:color w:val="DDDDD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xmlns:w="http://schemas.openxmlformats.org/wordprocessingml/2006/main">
    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21D84995">
                    <v:stroke joinstyle="miter"/>
                    <v:path gradientshapeok="t" o:connecttype="rect"/>
                  </v:shapetype>
                  <v:shape xmlns:o="urn:schemas-microsoft-com:office:office" xmlns:v="urn:schemas-microsoft-com:vml" id="Text Box 146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xmlns:w14="http://schemas.microsoft.com/office/word/2010/wordml" w:rsidRPr="00231576" w:rsidR="00231576" w:rsidRDefault="00231576" w14:paraId="67C0F7EF" w14:textId="332A73C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231576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SPRING 2025</w:t>
                              </w:r>
                            </w:p>
                          </w:sdtContent>
                        </w:sdt>
                        <w:p xmlns:w14="http://schemas.microsoft.com/office/word/2010/wordml" w:rsidR="00231576" w:rsidRDefault="00231576" w14:paraId="6EE3AEC6" w14:textId="0DC6473F">
                          <w:pPr>
                            <w:pStyle w:val="NoSpacing"/>
                            <w:jc w:val="center"/>
                            <w:rPr>
                              <w:color w:val="DDDDDD" w:themeColor="accent1"/>
                            </w:rPr>
                          </w:pPr>
                        </w:p>
                      </w:txbxContent>
                    </v:textbox>
                    <w10:wrap xmlns:w10="urn:schemas-microsoft-com:office:word" anchorx="margin" anchory="page"/>
                  </v:shape>
                </w:pict>
              </mc:Fallback>
            </mc:AlternateContent>
          </w:r>
          <w:r w:rsidRPr="00231576" w:rsidR="00231576">
            <w:rPr>
              <w:noProof/>
              <w:color w:val="000000" w:themeColor="text1"/>
            </w:rPr>
            <w:t>Team Members: Emad Abbasi, Sarah Yao, Trinity Klein, Jeremiah Jarina, Anthony Perla, Elias Moshood, Isiah Morales</w:t>
          </w:r>
        </w:p>
        <w:p w:rsidR="00231576" w:rsidP="16D2EA52" w:rsidRDefault="00231576" w14:paraId="59BFDAB5" w14:textId="77777777">
          <w:pPr>
            <w:pStyle w:val="NoSpacing"/>
            <w:spacing w:before="480"/>
            <w:jc w:val="center"/>
            <w:rPr>
              <w:noProof/>
              <w:color w:val="DDDDDD" w:themeColor="accent1"/>
            </w:rPr>
          </w:pPr>
        </w:p>
        <w:p w:rsidR="00231576" w:rsidP="0011086C" w:rsidRDefault="00231576" w14:paraId="512733F1" w14:textId="6EAC0EC7">
          <w:pPr>
            <w:pStyle w:val="NoSpacing"/>
            <w:spacing w:before="480" w:line="240" w:lineRule="auto"/>
            <w:jc w:val="center"/>
            <w:rPr>
              <w:color w:val="DDDDDD" w:themeColor="accent1"/>
            </w:rPr>
          </w:pPr>
          <w:r>
            <w:rPr>
              <w:noProof/>
              <w:color w:val="DDDDDD" w:themeColor="accent1"/>
            </w:rPr>
            <w:drawing>
              <wp:inline distT="0" distB="0" distL="0" distR="0" wp14:anchorId="65F3760F" wp14:editId="48050B5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Pr="00231576" w:rsidR="00231576" w:rsidP="16D2EA52" w:rsidRDefault="00231576" w14:paraId="0B755BBD" w14:textId="131A7A60">
          <w:pPr>
            <w:pStyle w:val="Heading1"/>
          </w:pPr>
          <w:r>
            <w:br w:type="page"/>
          </w:r>
        </w:p>
        <w:sdt>
          <w:sdtPr>
            <w:id w:val="515427473"/>
            <w:docPartObj>
              <w:docPartGallery w:val="Table of Contents"/>
              <w:docPartUnique/>
            </w:docPartObj>
          </w:sdtPr>
          <w:sdtContent>
            <w:p w:rsidR="002D0A19" w:rsidP="6455803C" w:rsidRDefault="002D0A19" w14:paraId="7F486A79" w14:textId="0B50D215">
              <w:pPr>
                <w:pStyle w:val="TableTitle"/>
                <w:rPr>
                  <w:rFonts w:ascii="Times New Roman" w:hAnsi="Times New Roman" w:eastAsia="Times New Roman" w:cs="Times New Roman"/>
                  <w:color w:val="5F5F5F" w:themeColor="accent4" w:themeTint="FF" w:themeShade="BF"/>
                  <w:u w:val="single"/>
                  <w:lang w:eastAsia="en-US"/>
                </w:rPr>
              </w:pPr>
              <w:r w:rsidRPr="101C1EE8" w:rsidR="002D0A19">
                <w:rPr>
                  <w:rFonts w:ascii="Times New Roman" w:hAnsi="Times New Roman" w:eastAsia="" w:cs="Times New Roman" w:asciiTheme="minorAscii" w:hAnsiTheme="minorAscii" w:eastAsiaTheme="minorEastAsia" w:cstheme="minorAscii"/>
                  <w:b w:val="1"/>
                  <w:bCs w:val="1"/>
                  <w:caps w:val="1"/>
                  <w:color w:val="5F5F5F" w:themeColor="accent4" w:themeTint="FF" w:themeShade="BF"/>
                  <w:sz w:val="20"/>
                  <w:szCs w:val="20"/>
                  <w:u w:val="single"/>
                  <w:lang w:eastAsia="en-US" w:bidi="ar-SA"/>
                </w:rPr>
                <w:t>Table of Contents</w:t>
              </w:r>
            </w:p>
            <w:p w:rsidR="00B45300" w:rsidP="101C1EE8" w:rsidRDefault="002D0A19" w14:paraId="1DFC7852" w14:textId="650F9846">
              <w:pPr>
                <w:pStyle w:val="TOC1"/>
                <w:tabs>
                  <w:tab w:val="right" w:leader="dot" w:pos="9345"/>
                </w:tabs>
                <w:rPr>
                  <w:rStyle w:val="Hyperlink"/>
                  <w:noProof/>
                  <w:kern w:val="2"/>
                  <w:lang w:eastAsia="en-US"/>
                  <w14:ligatures w14:val="standardContextual"/>
                </w:rPr>
              </w:pPr>
              <w:r>
                <w:fldChar w:fldCharType="begin"/>
              </w:r>
              <w:r>
                <w:instrText xml:space="preserve">TOC \o "1-3" \z \u \h</w:instrText>
              </w:r>
              <w:r>
                <w:fldChar w:fldCharType="separate"/>
              </w:r>
              <w:hyperlink w:anchor="_Toc799699448">
                <w:r w:rsidRPr="101C1EE8" w:rsidR="101C1EE8">
                  <w:rPr>
                    <w:rStyle w:val="Hyperlink"/>
                  </w:rPr>
                  <w:t>Barber Shop Management System – WBS</w:t>
                </w:r>
                <w:r>
                  <w:tab/>
                </w:r>
                <w:r>
                  <w:fldChar w:fldCharType="begin"/>
                </w:r>
                <w:r>
                  <w:instrText xml:space="preserve">PAGEREF _Toc799699448 \h</w:instrText>
                </w:r>
                <w:r>
                  <w:fldChar w:fldCharType="separate"/>
                </w:r>
                <w:r w:rsidRPr="101C1EE8" w:rsidR="101C1EE8">
                  <w:rPr>
                    <w:rStyle w:val="Hyperlink"/>
                  </w:rPr>
                  <w:t>2</w:t>
                </w:r>
                <w:r>
                  <w:fldChar w:fldCharType="end"/>
                </w:r>
              </w:hyperlink>
            </w:p>
            <w:p w:rsidR="00B45300" w:rsidP="101C1EE8" w:rsidRDefault="00B45300" w14:paraId="79A09EA1" w14:textId="65B5E2A3">
              <w:pPr>
                <w:pStyle w:val="TOC2"/>
                <w:tabs>
                  <w:tab w:val="right" w:leader="dot" w:pos="9345"/>
                </w:tabs>
                <w:rPr>
                  <w:rStyle w:val="Hyperlink"/>
                  <w:noProof/>
                  <w:kern w:val="2"/>
                  <w:lang w:eastAsia="en-US"/>
                  <w14:ligatures w14:val="standardContextual"/>
                </w:rPr>
              </w:pPr>
              <w:hyperlink w:anchor="_Toc1400491902">
                <w:r w:rsidRPr="101C1EE8" w:rsidR="101C1EE8">
                  <w:rPr>
                    <w:rStyle w:val="Hyperlink"/>
                  </w:rPr>
                  <w:t>WBS</w:t>
                </w:r>
                <w:r>
                  <w:tab/>
                </w:r>
                <w:r>
                  <w:fldChar w:fldCharType="begin"/>
                </w:r>
                <w:r>
                  <w:instrText xml:space="preserve">PAGEREF _Toc1400491902 \h</w:instrText>
                </w:r>
                <w:r>
                  <w:fldChar w:fldCharType="separate"/>
                </w:r>
                <w:r w:rsidRPr="101C1EE8" w:rsidR="101C1EE8">
                  <w:rPr>
                    <w:rStyle w:val="Hyperlink"/>
                  </w:rPr>
                  <w:t>3</w:t>
                </w:r>
                <w:r>
                  <w:fldChar w:fldCharType="end"/>
                </w:r>
              </w:hyperlink>
              <w:r>
                <w:fldChar w:fldCharType="end"/>
              </w:r>
            </w:p>
          </w:sdtContent>
        </w:sdt>
        <w:p w:rsidR="002D0A19" w:rsidRDefault="002D0A19" w14:paraId="18299600" w14:textId="3244EA32"/>
        <w:p w:rsidR="007F7ED8" w:rsidP="16D2EA52" w:rsidRDefault="007F7ED8" w14:paraId="39ABED07" w14:textId="7C0AE2A6">
          <w:pPr>
            <w:pStyle w:val="Heading1"/>
            <w:rPr>
              <w:rFonts w:ascii="Times New Roman" w:hAnsi="Times New Roman" w:eastAsia="Times New Roman" w:cs="Times New Roman"/>
              <w:b/>
              <w:bCs/>
              <w:kern w:val="36"/>
              <w:sz w:val="48"/>
              <w:szCs w:val="48"/>
              <w:lang w:eastAsia="en-US"/>
            </w:rPr>
          </w:pPr>
        </w:p>
        <w:p w:rsidR="007F7ED8" w:rsidP="16D2EA52" w:rsidRDefault="007F7ED8" w14:paraId="48A5EB5F" w14:textId="77777777">
          <w:pPr>
            <w:suppressAutoHyphens w:val="0"/>
            <w:rPr>
              <w:rFonts w:ascii="Times New Roman" w:hAnsi="Times New Roman" w:eastAsia="Times New Roman" w:cs="Times New Roman"/>
              <w:b/>
              <w:bCs/>
              <w:kern w:val="36"/>
              <w:sz w:val="48"/>
              <w:szCs w:val="48"/>
              <w:lang w:eastAsia="en-US"/>
            </w:rPr>
          </w:pPr>
          <w:r w:rsidRPr="16D2EA52">
            <w:rPr>
              <w:rFonts w:ascii="Times New Roman" w:hAnsi="Times New Roman" w:eastAsia="Times New Roman" w:cs="Times New Roman"/>
              <w:b/>
              <w:sz w:val="48"/>
              <w:szCs w:val="48"/>
              <w:lang w:eastAsia="en-US"/>
            </w:rPr>
            <w:br w:type="page"/>
          </w:r>
        </w:p>
        <w:p w:rsidR="00F71801" w:rsidP="16D2EA52" w:rsidRDefault="00A43691" w14:paraId="13CDA674" w14:textId="4F1EE186">
          <w:pPr>
            <w:pStyle w:val="Heading1"/>
            <w:rPr>
              <w:rFonts w:ascii="Times New Roman" w:hAnsi="Times New Roman" w:eastAsia="Times New Roman" w:cs="Times New Roman"/>
              <w:b w:val="1"/>
              <w:bCs w:val="1"/>
              <w:kern w:val="36"/>
              <w:sz w:val="48"/>
              <w:szCs w:val="48"/>
              <w:lang w:eastAsia="en-US"/>
            </w:rPr>
          </w:pPr>
          <w:bookmarkStart w:name="_Toc799699448" w:id="1110938525"/>
          <w:r w:rsidRPr="00A43691" w:rsidR="00A43691">
            <w:rPr>
              <w:rFonts w:ascii="Times New Roman" w:hAnsi="Times New Roman" w:eastAsia="Times New Roman" w:cs="Times New Roman"/>
              <w:b w:val="1"/>
              <w:bCs w:val="1"/>
              <w:kern w:val="36"/>
              <w:sz w:val="48"/>
              <w:szCs w:val="48"/>
              <w:lang w:eastAsia="en-US"/>
            </w:rPr>
            <w:t xml:space="preserve">Barber Shop Management System </w:t>
          </w:r>
          <w:r w:rsidRPr="0011086C" w:rsidR="0011086C">
            <w:rPr>
              <w:rFonts w:ascii="Times New Roman" w:hAnsi="Times New Roman" w:eastAsia="Times New Roman" w:cs="Times New Roman"/>
              <w:b w:val="1"/>
              <w:bCs w:val="1"/>
              <w:kern w:val="36"/>
              <w:sz w:val="48"/>
              <w:szCs w:val="48"/>
              <w:lang w:eastAsia="en-US"/>
            </w:rPr>
            <w:t xml:space="preserve">–</w:t>
          </w:r>
          <w:r w:rsidRPr="0011086C" w:rsidR="461CD90D">
            <w:rPr>
              <w:rFonts w:ascii="Times New Roman" w:hAnsi="Times New Roman" w:eastAsia="Times New Roman" w:cs="Times New Roman"/>
              <w:b w:val="1"/>
              <w:bCs w:val="1"/>
              <w:kern w:val="36"/>
              <w:sz w:val="48"/>
              <w:szCs w:val="48"/>
              <w:lang w:eastAsia="en-US"/>
            </w:rPr>
            <w:t xml:space="preserve"> WBS</w:t>
          </w:r>
          <w:bookmarkEnd w:id="1110938525"/>
        </w:p>
        <w:p w:rsidR="00F71801" w:rsidP="00160A33" w:rsidRDefault="00231576" w14:paraId="79388332" w14:textId="3C65BBE1">
          <w:pPr>
            <w:rPr>
              <w:lang w:eastAsia="en-US"/>
            </w:rPr>
          </w:pPr>
          <w:r w:rsidRPr="00231576">
            <w:rPr>
              <w:lang w:eastAsia="en-US"/>
            </w:rPr>
            <w:t>CIS 4375 – Capstone Team</w:t>
          </w:r>
          <w:r w:rsidR="0011086C">
            <w:rPr>
              <w:lang w:eastAsia="en-US"/>
            </w:rPr>
            <w:t xml:space="preserve"> </w:t>
          </w:r>
          <w:r w:rsidRPr="0011086C" w:rsidR="0011086C">
            <w:rPr>
              <w:lang w:eastAsia="en-US"/>
            </w:rPr>
            <w:t xml:space="preserve">| </w:t>
          </w:r>
          <w:r w:rsidRPr="5FBD4959" w:rsidR="0011086C">
            <w:rPr>
              <w:lang w:eastAsia="en-US"/>
            </w:rPr>
            <w:t>Spring 2025</w:t>
          </w:r>
        </w:p>
        <w:p w:rsidR="00F71801" w:rsidP="00160A33" w:rsidRDefault="193BBB86" w14:paraId="5296BD7F" w14:textId="77777777">
          <w:pPr>
            <w:rPr>
              <w:lang w:eastAsia="en-US"/>
            </w:rPr>
          </w:pPr>
          <w:r w:rsidRPr="5FBD4959">
            <w:rPr>
              <w:lang w:eastAsia="en-US"/>
            </w:rPr>
            <w:t>Project Manager: Emad Abbasi</w:t>
          </w:r>
        </w:p>
        <w:p w:rsidR="00F71801" w:rsidP="00160A33" w:rsidRDefault="193BBB86" w14:paraId="4B62D328" w14:textId="77777777">
          <w:pPr>
            <w:rPr>
              <w:lang w:eastAsia="en-US"/>
            </w:rPr>
          </w:pPr>
          <w:r w:rsidRPr="5FBD4959">
            <w:rPr>
              <w:lang w:eastAsia="en-US"/>
            </w:rPr>
            <w:t>Team Members: Emad Abbasi, Sarah Yao, Trinity Klein, Jeremiah Jarina, Anthony Perla, Elias Moshood, Isiah Morales</w:t>
          </w:r>
        </w:p>
        <w:p w:rsidRPr="00F71801" w:rsidR="00231576" w:rsidP="00160A33" w:rsidRDefault="00231576" w14:paraId="1ECE4CDC" w14:textId="62719D8E">
          <w:pPr>
            <w:rPr>
              <w:kern w:val="36"/>
              <w:sz w:val="48"/>
              <w:szCs w:val="48"/>
              <w:lang w:eastAsia="en-US"/>
            </w:rPr>
          </w:pPr>
          <w:r w:rsidRPr="0011086C">
            <w:rPr>
              <w:lang w:eastAsia="en-US"/>
            </w:rPr>
            <w:t>Sponsor:</w:t>
          </w:r>
          <w:r w:rsidRPr="5FBD4959">
            <w:rPr>
              <w:lang w:eastAsia="en-US"/>
            </w:rPr>
            <w:t xml:space="preserve"> </w:t>
          </w:r>
          <w:r w:rsidRPr="5FBD4959" w:rsidR="29C7B52A">
            <w:rPr>
              <w:lang w:eastAsia="en-US"/>
            </w:rPr>
            <w:t xml:space="preserve">Carlos "El Tigre" Zuniga Cuts, </w:t>
          </w:r>
          <w:r w:rsidRPr="5FBD4959">
            <w:rPr>
              <w:lang w:eastAsia="en-US"/>
            </w:rPr>
            <w:t xml:space="preserve">Local Barber </w:t>
          </w:r>
          <w:r w:rsidRPr="5FBD4959">
            <w:rPr>
              <w:i/>
              <w:iCs/>
              <w:lang w:eastAsia="en-US"/>
            </w:rPr>
            <w:t>(Contact via Product Owner, Anthony Perla)</w:t>
          </w:r>
        </w:p>
        <w:p w:rsidRPr="00231576" w:rsidR="00231576" w:rsidP="6455803C" w:rsidRDefault="00231576" w14:paraId="6B6751CF" w14:textId="7D608C30">
          <w:pPr>
            <w:suppressAutoHyphens w:val="0"/>
            <w:spacing w:before="100" w:beforeAutospacing="on" w:after="100" w:afterAutospacing="on"/>
            <w:ind w:firstLine="0"/>
            <w:outlineLvl w:val="1"/>
            <w:rPr>
              <w:rFonts w:ascii="Times New Roman" w:hAnsi="Times New Roman" w:eastAsia="Times New Roman" w:cs="Times New Roman"/>
              <w:b w:val="1"/>
              <w:bCs w:val="1"/>
              <w:sz w:val="36"/>
              <w:szCs w:val="36"/>
              <w:lang w:eastAsia="en-US"/>
            </w:rPr>
          </w:pPr>
          <w:bookmarkStart w:name="_Toc1400491902" w:id="305298951"/>
          <w:r w:rsidRPr="101C1EE8" w:rsidR="594A815F">
            <w:rPr>
              <w:rFonts w:ascii="Times New Roman" w:hAnsi="Times New Roman" w:eastAsia="Times New Roman" w:cs="Times New Roman"/>
              <w:b w:val="1"/>
              <w:bCs w:val="1"/>
              <w:sz w:val="36"/>
              <w:szCs w:val="36"/>
              <w:lang w:eastAsia="en-US"/>
            </w:rPr>
            <w:t>WBS</w:t>
          </w:r>
          <w:bookmarkEnd w:id="305298951"/>
        </w:p>
        <w:p w:rsidR="6455803C" w:rsidP="101C1EE8" w:rsidRDefault="6455803C" w14:paraId="24D971EC" w14:textId="15CD21E6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Decide team cadence</w:t>
          </w:r>
        </w:p>
        <w:p w:rsidR="6455803C" w:rsidP="101C1EE8" w:rsidRDefault="6455803C" w14:paraId="7F51FF7E" w14:textId="0084EA9E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Research Agile team cadence best practices</w:t>
          </w:r>
        </w:p>
        <w:p w:rsidR="6455803C" w:rsidP="101C1EE8" w:rsidRDefault="6455803C" w14:paraId="4B5B771F" w14:textId="5626F328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Schedule and confirm meeting times with the team</w:t>
          </w:r>
        </w:p>
        <w:p w:rsidR="6455803C" w:rsidP="101C1EE8" w:rsidRDefault="6455803C" w14:paraId="7FF7D3C7" w14:textId="2C164544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Document team cadence and share with all members</w:t>
          </w:r>
        </w:p>
        <w:p w:rsidR="6455803C" w:rsidP="101C1EE8" w:rsidRDefault="6455803C" w14:paraId="54067B5A" w14:textId="66E58DDE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Design team branding</w:t>
          </w:r>
        </w:p>
        <w:p w:rsidR="6455803C" w:rsidP="101C1EE8" w:rsidRDefault="6455803C" w14:paraId="532FAB22" w14:textId="0DC77968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Brainstorm team name, colors, and branding styles</w:t>
          </w:r>
        </w:p>
        <w:p w:rsidR="6455803C" w:rsidP="101C1EE8" w:rsidRDefault="6455803C" w14:paraId="2BF6BF0A" w14:textId="2330ECB3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Create logo and branding assets</w:t>
          </w:r>
        </w:p>
        <w:p w:rsidR="6455803C" w:rsidP="101C1EE8" w:rsidRDefault="6455803C" w14:paraId="2025AD47" w14:textId="7B984F67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Finalize and approve branding design</w:t>
          </w:r>
        </w:p>
        <w:p w:rsidR="6455803C" w:rsidP="101C1EE8" w:rsidRDefault="6455803C" w14:paraId="6F381FC4" w14:textId="6A65C743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Decide PM methodology</w:t>
          </w:r>
        </w:p>
        <w:p w:rsidR="6455803C" w:rsidP="101C1EE8" w:rsidRDefault="6455803C" w14:paraId="1963577B" w14:textId="3D641AFC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Research Agile methodologies (Scrum, Kanban, Hybrid)</w:t>
          </w:r>
        </w:p>
        <w:p w:rsidR="6455803C" w:rsidP="101C1EE8" w:rsidRDefault="6455803C" w14:paraId="66CB6165" w14:textId="1528E689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Discuss and decide on the best methodology for the project</w:t>
          </w:r>
        </w:p>
        <w:p w:rsidR="6455803C" w:rsidP="101C1EE8" w:rsidRDefault="6455803C" w14:paraId="1961441E" w14:textId="5C31E706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Document and share the selected methodology</w:t>
          </w:r>
        </w:p>
        <w:p w:rsidR="6455803C" w:rsidP="101C1EE8" w:rsidRDefault="6455803C" w14:paraId="51E428FA" w14:textId="25732422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Get a sponsor strategy</w:t>
          </w:r>
        </w:p>
        <w:p w:rsidR="6455803C" w:rsidP="101C1EE8" w:rsidRDefault="6455803C" w14:paraId="1BE6E50E" w14:textId="3AD21070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Research potential outreach methods for engaging the sponsor</w:t>
          </w:r>
        </w:p>
        <w:p w:rsidR="6455803C" w:rsidP="101C1EE8" w:rsidRDefault="6455803C" w14:paraId="279A5899" w14:textId="27617F3C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Draft and refine a sponsor outreach message</w:t>
          </w:r>
        </w:p>
        <w:p w:rsidR="6455803C" w:rsidP="101C1EE8" w:rsidRDefault="6455803C" w14:paraId="09EC7853" w14:textId="2C242D54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Assign a team member to initiate sponsor communication</w:t>
          </w:r>
        </w:p>
        <w:p w:rsidR="6455803C" w:rsidP="101C1EE8" w:rsidRDefault="6455803C" w14:paraId="34ADDE20" w14:textId="223460A3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Set up technical infrastructure</w:t>
          </w:r>
        </w:p>
        <w:p w:rsidR="6455803C" w:rsidP="101C1EE8" w:rsidRDefault="6455803C" w14:paraId="37C1DFD6" w14:textId="3F31BBE2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Configure Azure DevOps board and assign team roles</w:t>
          </w:r>
        </w:p>
        <w:p w:rsidR="6455803C" w:rsidP="101C1EE8" w:rsidRDefault="6455803C" w14:paraId="7A338B7B" w14:textId="77D51119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Set up communication channels (Teams)</w:t>
          </w:r>
        </w:p>
        <w:p w:rsidR="6455803C" w:rsidP="101C1EE8" w:rsidRDefault="6455803C" w14:paraId="0BC48C91" w14:textId="0F951851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Ensure all members have access to necessary tools</w:t>
          </w:r>
        </w:p>
        <w:p w:rsidR="6455803C" w:rsidP="101C1EE8" w:rsidRDefault="6455803C" w14:paraId="506115F3" w14:textId="1B1FA4B8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Get a GitHub repository setup</w:t>
          </w:r>
        </w:p>
        <w:p w:rsidR="6455803C" w:rsidP="101C1EE8" w:rsidRDefault="6455803C" w14:paraId="16EAACBE" w14:textId="042317D5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Create GitHub repository and define repository structure</w:t>
          </w:r>
        </w:p>
        <w:p w:rsidR="6455803C" w:rsidP="101C1EE8" w:rsidRDefault="6455803C" w14:paraId="0E521A27" w14:textId="41B0E68C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Set up branching strategy (main, dev, feature branches)</w:t>
          </w:r>
        </w:p>
        <w:p w:rsidR="6455803C" w:rsidP="101C1EE8" w:rsidRDefault="6455803C" w14:paraId="268D68CB" w14:textId="4ABE0DB2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Invite team members and test access permissions</w:t>
          </w:r>
        </w:p>
        <w:p w:rsidR="6455803C" w:rsidP="101C1EE8" w:rsidRDefault="6455803C" w14:paraId="161DA32D" w14:textId="36CC87CB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Document SDLC process</w:t>
          </w:r>
        </w:p>
        <w:p w:rsidR="6455803C" w:rsidP="101C1EE8" w:rsidRDefault="6455803C" w14:paraId="3186467A" w14:textId="0993CF40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Draft SDLC document and share with the team</w:t>
          </w:r>
        </w:p>
        <w:p w:rsidR="6455803C" w:rsidP="101C1EE8" w:rsidRDefault="6455803C" w14:paraId="2F4EE41C" w14:textId="4479A335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Research and define the Software Development Life Cycle (SDLC) approach</w:t>
          </w:r>
        </w:p>
        <w:p w:rsidR="6455803C" w:rsidP="101C1EE8" w:rsidRDefault="6455803C" w14:paraId="217CBA2B" w14:textId="6033B5AD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Finalize and store the document in a shared repository</w:t>
          </w:r>
        </w:p>
        <w:p w:rsidR="6455803C" w:rsidP="101C1EE8" w:rsidRDefault="6455803C" w14:paraId="11DE08E1" w14:textId="7E57A5C3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Implement User Authentication</w:t>
          </w:r>
        </w:p>
        <w:p w:rsidR="6455803C" w:rsidP="101C1EE8" w:rsidRDefault="6455803C" w14:paraId="2DB9693B" w14:textId="27C350CD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Convert password to hash</w:t>
          </w:r>
        </w:p>
        <w:p w:rsidR="6455803C" w:rsidP="101C1EE8" w:rsidRDefault="6455803C" w14:paraId="3A340DDA" w14:textId="432B944B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Implement a token-based authentication</w:t>
          </w:r>
        </w:p>
        <w:p w:rsidR="6455803C" w:rsidP="101C1EE8" w:rsidRDefault="6455803C" w14:paraId="7DFB56F4" w14:textId="39D0F06A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Implement role-based authentication for dashboard (Barber &amp; Admin Role)</w:t>
          </w:r>
        </w:p>
        <w:p w:rsidR="6455803C" w:rsidP="101C1EE8" w:rsidRDefault="6455803C" w14:paraId="5A2EEF1C" w14:textId="613D746E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Implement Role-Based Access Control</w:t>
          </w:r>
        </w:p>
        <w:p w:rsidR="6455803C" w:rsidP="101C1EE8" w:rsidRDefault="6455803C" w14:paraId="5F1F3BAF" w14:textId="7184FEE0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Admin role (Employer/Owner) – Full access on dashboard menus, including Appointment menu (Find/Create), Services (Find/Create) menu, Customer (Find/Create) menu, User menu, Payment menu, and Barbers (Find/Create) menu.</w:t>
          </w:r>
        </w:p>
        <w:p w:rsidR="6455803C" w:rsidP="101C1EE8" w:rsidRDefault="6455803C" w14:paraId="53F53A90" w14:textId="52A27D28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Customer role (Guest) – Restricted access on dashboard, Appointments menu via Website, Payment via Website </w:t>
          </w:r>
        </w:p>
        <w:p w:rsidR="6455803C" w:rsidP="101C1EE8" w:rsidRDefault="6455803C" w14:paraId="241499B8" w14:textId="4B8B3151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Barber role (Employee) – Have access to the dashboard with restriction access like Barbers menu, User menu, and Payment menu.</w:t>
          </w:r>
        </w:p>
        <w:p w:rsidR="6455803C" w:rsidP="101C1EE8" w:rsidRDefault="6455803C" w14:paraId="4E90C593" w14:textId="10F30E38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Set Up Database Schema</w:t>
          </w:r>
        </w:p>
        <w:p w:rsidR="6455803C" w:rsidP="101C1EE8" w:rsidRDefault="6455803C" w14:paraId="020A1AA3" w14:textId="10E0404D">
          <w:pPr>
            <w:pStyle w:val="ListParagraph"/>
            <w:numPr>
              <w:ilvl w:val="0"/>
              <w:numId w:val="31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Design Entity-Relationship Diagram (ERD) for database structure</w:t>
          </w:r>
        </w:p>
        <w:p w:rsidR="6455803C" w:rsidP="101C1EE8" w:rsidRDefault="6455803C" w14:paraId="55E9B017" w14:textId="677EB4A8">
          <w:pPr>
            <w:pStyle w:val="ListParagraph"/>
            <w:numPr>
              <w:ilvl w:val="0"/>
              <w:numId w:val="31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Define and create tables (Users, Appointments, Customers, etc.)</w:t>
          </w:r>
        </w:p>
        <w:p w:rsidR="6455803C" w:rsidP="101C1EE8" w:rsidRDefault="6455803C" w14:paraId="2536FDDC" w14:textId="49029ED2">
          <w:pPr>
            <w:pStyle w:val="ListParagraph"/>
            <w:numPr>
              <w:ilvl w:val="0"/>
              <w:numId w:val="31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Implement relationships (foreign keys, constraints)</w:t>
          </w:r>
        </w:p>
        <w:p w:rsidR="6455803C" w:rsidP="101C1EE8" w:rsidRDefault="6455803C" w14:paraId="6FB4428F" w14:textId="03D19C6A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Create Appointment Scheduling UI</w:t>
          </w:r>
        </w:p>
        <w:p w:rsidR="6455803C" w:rsidP="101C1EE8" w:rsidRDefault="6455803C" w14:paraId="031B550A" w14:textId="55799AAB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Develop front-end form for booking appointments</w:t>
          </w:r>
        </w:p>
        <w:p w:rsidR="6455803C" w:rsidP="101C1EE8" w:rsidRDefault="6455803C" w14:paraId="5CF271E6" w14:textId="2ADB2D63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Implement responsive UI for mobile and desktop</w:t>
          </w:r>
        </w:p>
        <w:p w:rsidR="6455803C" w:rsidP="101C1EE8" w:rsidRDefault="6455803C" w14:paraId="0ABD01AF" w14:textId="10BBAE9D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Integrate UI with backend API for appointment management</w:t>
          </w:r>
        </w:p>
        <w:p w:rsidR="6455803C" w:rsidP="101C1EE8" w:rsidRDefault="6455803C" w14:paraId="36CFA253" w14:textId="16B43622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Develop Appointment CRUD Operations</w:t>
          </w:r>
        </w:p>
        <w:p w:rsidR="6455803C" w:rsidP="101C1EE8" w:rsidRDefault="6455803C" w14:paraId="40D62943" w14:textId="5D0AEBA9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Create backend API for appointment creation, retrieval, update, and deletion</w:t>
          </w:r>
        </w:p>
        <w:p w:rsidR="6455803C" w:rsidP="101C1EE8" w:rsidRDefault="6455803C" w14:paraId="7C4AB00C" w14:textId="265EE01A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Implement appointment validation (e.g., no double booking, valid time slots)</w:t>
          </w:r>
        </w:p>
        <w:p w:rsidR="6455803C" w:rsidP="101C1EE8" w:rsidRDefault="6455803C" w14:paraId="2680B6DC" w14:textId="16530764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Connect database with front-end UI for real-time updates</w:t>
          </w:r>
        </w:p>
        <w:p w:rsidR="6455803C" w:rsidP="101C1EE8" w:rsidRDefault="6455803C" w14:paraId="6697B495" w14:textId="4C3E6E40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Test CRUD operations for data consistency and security</w:t>
          </w:r>
        </w:p>
        <w:p w:rsidR="6455803C" w:rsidP="101C1EE8" w:rsidRDefault="6455803C" w14:paraId="7A867785" w14:textId="6BA7CF5C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Customer Profile Management</w:t>
          </w:r>
        </w:p>
        <w:p w:rsidR="6455803C" w:rsidP="101C1EE8" w:rsidRDefault="6455803C" w14:paraId="2C7696CD" w14:textId="48CBB850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Develop UI for viewing and updating customer information</w:t>
          </w:r>
        </w:p>
        <w:p w:rsidR="6455803C" w:rsidP="101C1EE8" w:rsidRDefault="6455803C" w14:paraId="3B05363A" w14:textId="0F0FC785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Implement backend logic for storing and retrieving customer data</w:t>
          </w:r>
        </w:p>
        <w:p w:rsidR="6455803C" w:rsidP="101C1EE8" w:rsidRDefault="6455803C" w14:paraId="7CD05F63" w14:textId="3FF9FA56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Secure customer information with encryption for sensitive fields</w:t>
          </w:r>
        </w:p>
        <w:p w:rsidR="6455803C" w:rsidP="101C1EE8" w:rsidRDefault="6455803C" w14:paraId="024EEC7A" w14:textId="75BF4725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Create customer history tracking for past appointments</w:t>
          </w:r>
        </w:p>
        <w:p w:rsidR="6455803C" w:rsidP="101C1EE8" w:rsidRDefault="6455803C" w14:paraId="2630844B" w14:textId="1F71E633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Appointment Notifications</w:t>
          </w:r>
        </w:p>
        <w:p w:rsidR="6455803C" w:rsidP="101C1EE8" w:rsidRDefault="6455803C" w14:paraId="6F26CA0F" w14:textId="401422F9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Implement email notification system for appointment confirmations/cancellations</w:t>
          </w:r>
        </w:p>
        <w:p w:rsidR="6455803C" w:rsidP="101C1EE8" w:rsidRDefault="6455803C" w14:paraId="1333EC53" w14:textId="17F5A7C4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Reporting Dashboard</w:t>
          </w:r>
        </w:p>
        <w:p w:rsidR="6455803C" w:rsidP="101C1EE8" w:rsidRDefault="6455803C" w14:paraId="35252863" w14:textId="6AC6831E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Design and implement UI for analytics dashboard</w:t>
          </w:r>
        </w:p>
        <w:p w:rsidR="6455803C" w:rsidP="101C1EE8" w:rsidRDefault="6455803C" w14:paraId="7E1D34EC" w14:textId="3A5DC807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Add filters for customized reporting (date range, service type, revenue insights)</w:t>
          </w:r>
        </w:p>
        <w:p w:rsidR="6455803C" w:rsidP="101C1EE8" w:rsidRDefault="6455803C" w14:paraId="46A3B3C5" w14:textId="2695DAA2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Conduct User Acceptance Testing (UAT)</w:t>
          </w:r>
        </w:p>
        <w:p w:rsidR="6455803C" w:rsidP="101C1EE8" w:rsidRDefault="6455803C" w14:paraId="6A768C7D" w14:textId="4B6D55E2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Define test scenarios and acceptance criteria based on requirements</w:t>
          </w:r>
        </w:p>
        <w:p w:rsidR="6455803C" w:rsidP="101C1EE8" w:rsidRDefault="6455803C" w14:paraId="6C7F48BB" w14:textId="4F9156EB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Perform UAT with sponsor and key stakeholders</w:t>
          </w:r>
        </w:p>
        <w:p w:rsidR="6455803C" w:rsidP="101C1EE8" w:rsidRDefault="6455803C" w14:paraId="60AC7E47" w14:textId="4F3EAB4B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Collect feedback and document issues for improvement</w:t>
          </w:r>
        </w:p>
        <w:p w:rsidR="6455803C" w:rsidP="101C1EE8" w:rsidRDefault="6455803C" w14:paraId="3374C68A" w14:textId="5CD47C7B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Resolve UAT-reported issues before final deployment</w:t>
          </w:r>
        </w:p>
        <w:p w:rsidR="6455803C" w:rsidP="101C1EE8" w:rsidRDefault="6455803C" w14:paraId="24982242" w14:textId="61EB4103">
          <w:pPr>
            <w:pStyle w:val="ListParagraph"/>
            <w:numPr>
              <w:ilvl w:val="0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Finalize Documentation &amp; Presentation</w:t>
          </w:r>
        </w:p>
        <w:p w:rsidR="6455803C" w:rsidP="101C1EE8" w:rsidRDefault="6455803C" w14:paraId="25973518" w14:textId="13E76FE6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Complete technical documentation (database schema, API docs)</w:t>
          </w:r>
        </w:p>
        <w:p w:rsidR="6455803C" w:rsidP="101C1EE8" w:rsidRDefault="6455803C" w14:paraId="506E98DC" w14:textId="5A60FB4F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 xml:space="preserve"> Prepare user guide for barbers and customers</w:t>
          </w:r>
        </w:p>
        <w:p w:rsidR="6455803C" w:rsidP="101C1EE8" w:rsidRDefault="6455803C" w14:paraId="0C209469" w14:textId="2B4DD74E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Create final capstone presentation slides</w:t>
          </w:r>
        </w:p>
        <w:p w:rsidR="6455803C" w:rsidP="101C1EE8" w:rsidRDefault="6455803C" w14:paraId="4D3B8D69" w14:textId="48C55919">
          <w:pPr>
            <w:pStyle w:val="ListParagraph"/>
            <w:numPr>
              <w:ilvl w:val="1"/>
              <w:numId w:val="30"/>
            </w:numPr>
            <w:spacing w:beforeAutospacing="on" w:afterAutospacing="on" w:line="480" w:lineRule="auto"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</w:pPr>
          <w:r w:rsidRPr="101C1EE8" w:rsidR="3692FEC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24"/>
              <w:szCs w:val="24"/>
              <w:lang w:val="en-US"/>
            </w:rPr>
            <w:t>Conduct a final review with the team before submission</w:t>
          </w:r>
        </w:p>
        <w:p w:rsidRPr="007A107A" w:rsidR="7E0E24C0" w:rsidP="00160A33" w:rsidRDefault="7E0E24C0" w14:paraId="54E692C8" w14:textId="4AC9D727"/>
      </w:sdtContent>
    </w:sdt>
    <w:sectPr w:rsidRPr="007A107A" w:rsidR="7E0E24C0" w:rsidSect="00F71801">
      <w:headerReference w:type="default" r:id="rId14"/>
      <w:footerReference w:type="even" r:id="rId15"/>
      <w:footerReference w:type="default" r:id="rId16"/>
      <w:pgSz w:w="12240" w:h="15840" w:orient="portrait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0033" w:rsidRDefault="00DA0033" w14:paraId="7CEF6AB0" w14:textId="77777777">
      <w:pPr>
        <w:spacing w:line="240" w:lineRule="auto"/>
      </w:pPr>
      <w:r>
        <w:separator/>
      </w:r>
    </w:p>
  </w:endnote>
  <w:endnote w:type="continuationSeparator" w:id="0">
    <w:p w:rsidR="00DA0033" w:rsidRDefault="00DA0033" w14:paraId="4149607A" w14:textId="77777777">
      <w:pPr>
        <w:spacing w:line="240" w:lineRule="auto"/>
      </w:pPr>
      <w:r>
        <w:continuationSeparator/>
      </w:r>
    </w:p>
  </w:endnote>
  <w:endnote w:type="continuationNotice" w:id="1">
    <w:p w:rsidR="00DA0033" w:rsidRDefault="00DA0033" w14:paraId="213E63D7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5574704"/>
      <w:docPartObj>
        <w:docPartGallery w:val="Page Numbers (Bottom of Page)"/>
        <w:docPartUnique/>
      </w:docPartObj>
    </w:sdtPr>
    <w:sdtContent>
      <w:p w:rsidR="00F71801" w:rsidRDefault="00F71801" w14:paraId="6B3E5EFC" w14:textId="6232F2D0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F71801" w:rsidP="00F71801" w:rsidRDefault="00F71801" w14:paraId="3E0DA32D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8965480"/>
      <w:docPartObj>
        <w:docPartGallery w:val="Page Numbers (Bottom of Page)"/>
        <w:docPartUnique/>
      </w:docPartObj>
    </w:sdtPr>
    <w:sdtContent>
      <w:p w:rsidR="00F71801" w:rsidRDefault="00F71801" w14:paraId="36B85DAC" w14:textId="1900308F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F71801" w:rsidP="00F71801" w:rsidRDefault="00F71801" w14:paraId="3E05562F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0033" w:rsidRDefault="00DA0033" w14:paraId="0CC3D3F6" w14:textId="77777777">
      <w:pPr>
        <w:spacing w:line="240" w:lineRule="auto"/>
      </w:pPr>
      <w:r>
        <w:separator/>
      </w:r>
    </w:p>
  </w:footnote>
  <w:footnote w:type="continuationSeparator" w:id="0">
    <w:p w:rsidR="00DA0033" w:rsidRDefault="00DA0033" w14:paraId="5E359E35" w14:textId="77777777">
      <w:pPr>
        <w:spacing w:line="240" w:lineRule="auto"/>
      </w:pPr>
      <w:r>
        <w:continuationSeparator/>
      </w:r>
    </w:p>
  </w:footnote>
  <w:footnote w:type="continuationNotice" w:id="1">
    <w:p w:rsidR="00DA0033" w:rsidRDefault="00DA0033" w14:paraId="78E96718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14DD" w:rsidP="00F71801" w:rsidRDefault="00231576" w14:paraId="091DB13E" w14:textId="3AC59C00">
    <w:pPr>
      <w:pStyle w:val="Header"/>
    </w:pPr>
    <w:r>
      <w:t>Innov8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33024657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0">
    <w:nsid w:val="78dad95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9">
    <w:nsid w:val="32fe6e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3335BAA"/>
    <w:multiLevelType w:val="multilevel"/>
    <w:tmpl w:val="82986EB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60D46D3"/>
    <w:multiLevelType w:val="multilevel"/>
    <w:tmpl w:val="B624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BEB72E6"/>
    <w:multiLevelType w:val="multilevel"/>
    <w:tmpl w:val="469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A7072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F926BF9"/>
    <w:multiLevelType w:val="multilevel"/>
    <w:tmpl w:val="F68C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DB07618"/>
    <w:multiLevelType w:val="multilevel"/>
    <w:tmpl w:val="A3C8CF7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54D0F88"/>
    <w:multiLevelType w:val="hybridMultilevel"/>
    <w:tmpl w:val="04B63060"/>
    <w:lvl w:ilvl="0" w:tplc="EFE835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5EF681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7ACA11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90C0A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065419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A6EC59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2A5A43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D25835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8E862A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E4A6A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9BD0CE8"/>
    <w:multiLevelType w:val="multilevel"/>
    <w:tmpl w:val="D050418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4C54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4DF3B30"/>
    <w:multiLevelType w:val="multilevel"/>
    <w:tmpl w:val="C2C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B1B5787"/>
    <w:multiLevelType w:val="multilevel"/>
    <w:tmpl w:val="4572ABF8"/>
    <w:numStyleLink w:val="MLAOutline"/>
  </w:abstractNum>
  <w:abstractNum w:abstractNumId="24" w15:restartNumberingAfterBreak="0">
    <w:nsid w:val="5F2B2DE1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AAF03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2980BCE"/>
    <w:multiLevelType w:val="multilevel"/>
    <w:tmpl w:val="2B30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7108DD"/>
    <w:multiLevelType w:val="multilevel"/>
    <w:tmpl w:val="948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A392C9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32">
    <w:abstractNumId w:val="31"/>
  </w:num>
  <w:num w:numId="31">
    <w:abstractNumId w:val="30"/>
  </w:num>
  <w:num w:numId="30">
    <w:abstractNumId w:val="29"/>
  </w:num>
  <w:num w:numId="1" w16cid:durableId="1285454738">
    <w:abstractNumId w:val="9"/>
  </w:num>
  <w:num w:numId="2" w16cid:durableId="1173842187">
    <w:abstractNumId w:val="7"/>
  </w:num>
  <w:num w:numId="3" w16cid:durableId="1673871598">
    <w:abstractNumId w:val="6"/>
  </w:num>
  <w:num w:numId="4" w16cid:durableId="1283270780">
    <w:abstractNumId w:val="5"/>
  </w:num>
  <w:num w:numId="5" w16cid:durableId="299112460">
    <w:abstractNumId w:val="4"/>
  </w:num>
  <w:num w:numId="6" w16cid:durableId="912003955">
    <w:abstractNumId w:val="8"/>
  </w:num>
  <w:num w:numId="7" w16cid:durableId="1881168817">
    <w:abstractNumId w:val="3"/>
  </w:num>
  <w:num w:numId="8" w16cid:durableId="1485001199">
    <w:abstractNumId w:val="2"/>
  </w:num>
  <w:num w:numId="9" w16cid:durableId="685248945">
    <w:abstractNumId w:val="1"/>
  </w:num>
  <w:num w:numId="10" w16cid:durableId="1332638565">
    <w:abstractNumId w:val="0"/>
  </w:num>
  <w:num w:numId="11" w16cid:durableId="1529023916">
    <w:abstractNumId w:val="15"/>
  </w:num>
  <w:num w:numId="12" w16cid:durableId="26029154">
    <w:abstractNumId w:val="22"/>
  </w:num>
  <w:num w:numId="13" w16cid:durableId="796029362">
    <w:abstractNumId w:val="23"/>
  </w:num>
  <w:num w:numId="14" w16cid:durableId="620108482">
    <w:abstractNumId w:val="18"/>
  </w:num>
  <w:num w:numId="15" w16cid:durableId="858932453">
    <w:abstractNumId w:val="25"/>
  </w:num>
  <w:num w:numId="16" w16cid:durableId="118300441">
    <w:abstractNumId w:val="20"/>
  </w:num>
  <w:num w:numId="17" w16cid:durableId="1510170378">
    <w:abstractNumId w:val="13"/>
  </w:num>
  <w:num w:numId="18" w16cid:durableId="761604315">
    <w:abstractNumId w:val="10"/>
  </w:num>
  <w:num w:numId="19" w16cid:durableId="1912957380">
    <w:abstractNumId w:val="19"/>
  </w:num>
  <w:num w:numId="20" w16cid:durableId="2000689558">
    <w:abstractNumId w:val="28"/>
  </w:num>
  <w:num w:numId="21" w16cid:durableId="371198390">
    <w:abstractNumId w:val="16"/>
  </w:num>
  <w:num w:numId="22" w16cid:durableId="1679574546">
    <w:abstractNumId w:val="24"/>
  </w:num>
  <w:num w:numId="23" w16cid:durableId="1593779595">
    <w:abstractNumId w:val="27"/>
  </w:num>
  <w:num w:numId="24" w16cid:durableId="1663893744">
    <w:abstractNumId w:val="26"/>
  </w:num>
  <w:num w:numId="25" w16cid:durableId="156043841">
    <w:abstractNumId w:val="14"/>
  </w:num>
  <w:num w:numId="26" w16cid:durableId="279723675">
    <w:abstractNumId w:val="11"/>
  </w:num>
  <w:num w:numId="27" w16cid:durableId="1035813544">
    <w:abstractNumId w:val="12"/>
  </w:num>
  <w:num w:numId="28" w16cid:durableId="566917189">
    <w:abstractNumId w:val="21"/>
  </w:num>
  <w:num w:numId="29" w16cid:durableId="6733358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76"/>
    <w:rsid w:val="00040CBB"/>
    <w:rsid w:val="000B78C8"/>
    <w:rsid w:val="000C4E23"/>
    <w:rsid w:val="00104E02"/>
    <w:rsid w:val="0011086C"/>
    <w:rsid w:val="001463B2"/>
    <w:rsid w:val="00152CE5"/>
    <w:rsid w:val="00160A33"/>
    <w:rsid w:val="001A0079"/>
    <w:rsid w:val="001A0338"/>
    <w:rsid w:val="001F2899"/>
    <w:rsid w:val="001F62C0"/>
    <w:rsid w:val="002172E1"/>
    <w:rsid w:val="00231576"/>
    <w:rsid w:val="00245E02"/>
    <w:rsid w:val="002B61F6"/>
    <w:rsid w:val="002D0A19"/>
    <w:rsid w:val="002D0DC1"/>
    <w:rsid w:val="002D72F1"/>
    <w:rsid w:val="00307309"/>
    <w:rsid w:val="003179A2"/>
    <w:rsid w:val="00353B66"/>
    <w:rsid w:val="00405DB2"/>
    <w:rsid w:val="004A2675"/>
    <w:rsid w:val="004D5F54"/>
    <w:rsid w:val="004F7139"/>
    <w:rsid w:val="0050584C"/>
    <w:rsid w:val="00535885"/>
    <w:rsid w:val="005A2596"/>
    <w:rsid w:val="005A4B0A"/>
    <w:rsid w:val="005B34D7"/>
    <w:rsid w:val="00691EC1"/>
    <w:rsid w:val="00717285"/>
    <w:rsid w:val="00723716"/>
    <w:rsid w:val="007A107A"/>
    <w:rsid w:val="007C53FB"/>
    <w:rsid w:val="007F7ED8"/>
    <w:rsid w:val="008B16F2"/>
    <w:rsid w:val="008B7D18"/>
    <w:rsid w:val="008D3FDC"/>
    <w:rsid w:val="008F1F97"/>
    <w:rsid w:val="008F4052"/>
    <w:rsid w:val="009200FC"/>
    <w:rsid w:val="00925559"/>
    <w:rsid w:val="009542CD"/>
    <w:rsid w:val="009D4EB3"/>
    <w:rsid w:val="00A43691"/>
    <w:rsid w:val="00AD7ABD"/>
    <w:rsid w:val="00B13D1B"/>
    <w:rsid w:val="00B27DC9"/>
    <w:rsid w:val="00B45300"/>
    <w:rsid w:val="00B818DF"/>
    <w:rsid w:val="00B9634E"/>
    <w:rsid w:val="00BA01EA"/>
    <w:rsid w:val="00C01447"/>
    <w:rsid w:val="00C166F9"/>
    <w:rsid w:val="00C54B68"/>
    <w:rsid w:val="00CA3F12"/>
    <w:rsid w:val="00D52117"/>
    <w:rsid w:val="00D9631F"/>
    <w:rsid w:val="00DA0033"/>
    <w:rsid w:val="00DB0D39"/>
    <w:rsid w:val="00DB3B63"/>
    <w:rsid w:val="00DD7CE1"/>
    <w:rsid w:val="00E032A9"/>
    <w:rsid w:val="00E14005"/>
    <w:rsid w:val="00E43591"/>
    <w:rsid w:val="00E614DD"/>
    <w:rsid w:val="00E951B0"/>
    <w:rsid w:val="00EB0300"/>
    <w:rsid w:val="00EB0DA4"/>
    <w:rsid w:val="00EB2530"/>
    <w:rsid w:val="00EE599F"/>
    <w:rsid w:val="00F475BD"/>
    <w:rsid w:val="00F71801"/>
    <w:rsid w:val="00F9444C"/>
    <w:rsid w:val="00FE056B"/>
    <w:rsid w:val="0143B1D6"/>
    <w:rsid w:val="07727953"/>
    <w:rsid w:val="08674239"/>
    <w:rsid w:val="0DC62631"/>
    <w:rsid w:val="101C1EE8"/>
    <w:rsid w:val="128232D9"/>
    <w:rsid w:val="13CA3357"/>
    <w:rsid w:val="1417E862"/>
    <w:rsid w:val="1481471F"/>
    <w:rsid w:val="16CCD6DF"/>
    <w:rsid w:val="16D2EA52"/>
    <w:rsid w:val="1902A5BC"/>
    <w:rsid w:val="193BBB86"/>
    <w:rsid w:val="1C05620B"/>
    <w:rsid w:val="1CE59CFE"/>
    <w:rsid w:val="1E9E71F8"/>
    <w:rsid w:val="2317BE5B"/>
    <w:rsid w:val="26C65AC4"/>
    <w:rsid w:val="26D904AB"/>
    <w:rsid w:val="29C7B52A"/>
    <w:rsid w:val="2B9E2A6C"/>
    <w:rsid w:val="2F5046BE"/>
    <w:rsid w:val="3017054D"/>
    <w:rsid w:val="306AE658"/>
    <w:rsid w:val="3125A588"/>
    <w:rsid w:val="33359CDC"/>
    <w:rsid w:val="34EE22F1"/>
    <w:rsid w:val="3692FEC4"/>
    <w:rsid w:val="3DAC5F9E"/>
    <w:rsid w:val="4233BC0A"/>
    <w:rsid w:val="4389F168"/>
    <w:rsid w:val="43B5EE97"/>
    <w:rsid w:val="461CD90D"/>
    <w:rsid w:val="472E8166"/>
    <w:rsid w:val="47446875"/>
    <w:rsid w:val="478756BD"/>
    <w:rsid w:val="4C34BB02"/>
    <w:rsid w:val="4FAB4BDC"/>
    <w:rsid w:val="518A1ED3"/>
    <w:rsid w:val="51E98FE2"/>
    <w:rsid w:val="5224B183"/>
    <w:rsid w:val="5372A7BE"/>
    <w:rsid w:val="53CE75D9"/>
    <w:rsid w:val="542ECD61"/>
    <w:rsid w:val="545434C4"/>
    <w:rsid w:val="56BBE1AC"/>
    <w:rsid w:val="56DAD73A"/>
    <w:rsid w:val="571F1A41"/>
    <w:rsid w:val="594A815F"/>
    <w:rsid w:val="59DB62C8"/>
    <w:rsid w:val="5A2B3560"/>
    <w:rsid w:val="5BC330A8"/>
    <w:rsid w:val="5FBD4959"/>
    <w:rsid w:val="605B7608"/>
    <w:rsid w:val="628D57EC"/>
    <w:rsid w:val="62CBC248"/>
    <w:rsid w:val="6455803C"/>
    <w:rsid w:val="657B37FD"/>
    <w:rsid w:val="68DBB3DD"/>
    <w:rsid w:val="6C1FC899"/>
    <w:rsid w:val="6C4BAA03"/>
    <w:rsid w:val="6E2861ED"/>
    <w:rsid w:val="6E7EB0EB"/>
    <w:rsid w:val="6FC4997A"/>
    <w:rsid w:val="70CB9D7F"/>
    <w:rsid w:val="70D8A1AF"/>
    <w:rsid w:val="71425669"/>
    <w:rsid w:val="71EF27A8"/>
    <w:rsid w:val="79B3BC67"/>
    <w:rsid w:val="79E471CF"/>
    <w:rsid w:val="7B4BA930"/>
    <w:rsid w:val="7BC967C6"/>
    <w:rsid w:val="7DEF8588"/>
    <w:rsid w:val="7E0E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23B90"/>
  <w15:chartTrackingRefBased/>
  <w15:docId w15:val="{6283C9AF-622C-46B9-9584-16396229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444C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8C8"/>
    <w:pPr>
      <w:keepNext/>
      <w:keepLines/>
      <w:ind w:firstLine="0"/>
      <w:outlineLvl w:val="0"/>
    </w:pPr>
    <w:rPr>
      <w:rFonts w:asciiTheme="majorHAnsi" w:hAnsiTheme="majorHAnsi" w:eastAsiaTheme="majorEastAsia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8C8"/>
    <w:pPr>
      <w:keepNext/>
      <w:keepLines/>
      <w:ind w:firstLine="0"/>
      <w:outlineLvl w:val="1"/>
    </w:pPr>
    <w:rPr>
      <w:rFonts w:asciiTheme="majorHAnsi" w:hAnsiTheme="majorHAnsi"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8C8"/>
    <w:pPr>
      <w:keepNext/>
      <w:keepLines/>
      <w:ind w:firstLine="0"/>
      <w:outlineLvl w:val="2"/>
    </w:pPr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C8"/>
    <w:pPr>
      <w:keepNext/>
      <w:keepLines/>
      <w:ind w:firstLine="0"/>
      <w:outlineLvl w:val="3"/>
    </w:pPr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C8"/>
    <w:pPr>
      <w:keepNext/>
      <w:keepLines/>
      <w:ind w:firstLine="0"/>
      <w:outlineLvl w:val="4"/>
    </w:pPr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C8"/>
    <w:pPr>
      <w:keepNext/>
      <w:keepLines/>
      <w:ind w:firstLine="0"/>
      <w:outlineLvl w:val="5"/>
    </w:pPr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C8"/>
    <w:pPr>
      <w:keepNext/>
      <w:keepLines/>
      <w:ind w:firstLine="0"/>
      <w:outlineLvl w:val="6"/>
    </w:pPr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C8"/>
    <w:pPr>
      <w:keepNext/>
      <w:keepLines/>
      <w:ind w:firstLine="0"/>
      <w:outlineLvl w:val="7"/>
    </w:pPr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C8"/>
    <w:pPr>
      <w:keepNext/>
      <w:keepLines/>
      <w:ind w:firstLine="0"/>
      <w:outlineLvl w:val="8"/>
    </w:pPr>
    <w:rPr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040CBB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40CBB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B818DF"/>
    <w:pPr>
      <w:pBdr>
        <w:top w:val="single" w:color="595959" w:themeColor="text1" w:themeTint="A6" w:sz="2" w:space="10" w:shadow="1"/>
        <w:left w:val="single" w:color="595959" w:themeColor="text1" w:themeTint="A6" w:sz="2" w:space="10" w:shadow="1"/>
        <w:bottom w:val="single" w:color="595959" w:themeColor="text1" w:themeTint="A6" w:sz="2" w:space="10" w:shadow="1"/>
        <w:right w:val="single" w:color="595959" w:themeColor="text1" w:themeTint="A6" w:sz="2" w:space="10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styleId="BodyTextChar" w:customStyle="1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styleId="BodyText2Char" w:customStyle="1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040CBB"/>
    <w:pPr>
      <w:spacing w:after="120"/>
      <w:ind w:firstLine="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40CBB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40CBB"/>
    <w:pPr>
      <w:spacing w:after="120"/>
      <w:ind w:left="360" w:firstLine="0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040CBB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5E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styleId="ClosingChar" w:customStyle="1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040CBB"/>
    <w:pPr>
      <w:spacing w:line="240" w:lineRule="auto"/>
      <w:ind w:firstLine="0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40CB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0CB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40CBB"/>
    <w:rPr>
      <w:b/>
      <w:bCs/>
      <w:sz w:val="22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styleId="DateChar" w:customStyle="1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040CBB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040CBB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styleId="EndnoteTextChar" w:customStyle="1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040CBB"/>
    <w:pPr>
      <w:spacing w:line="240" w:lineRule="auto"/>
      <w:ind w:firstLine="0"/>
    </w:pPr>
    <w:rPr>
      <w:rFonts w:asciiTheme="majorHAnsi" w:hAnsiTheme="majorHAnsi" w:eastAsiaTheme="majorEastAsia" w:cstheme="majorBidi"/>
      <w:sz w:val="22"/>
      <w:szCs w:val="20"/>
    </w:rPr>
  </w:style>
  <w:style w:type="paragraph" w:styleId="TableTitle" w:customStyle="1">
    <w:name w:val="Table Title"/>
    <w:basedOn w:val="Normal"/>
    <w:next w:val="Normal"/>
    <w:uiPriority w:val="4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styleId="FootnoteTextChar" w:customStyle="1">
    <w:name w:val="Footnote Text Char"/>
    <w:basedOn w:val="DefaultParagraphFont"/>
    <w:link w:val="FootnoteText"/>
    <w:uiPriority w:val="99"/>
    <w:semiHidden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CBB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40CBB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040C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040CBB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aliases w:val="No Indent"/>
    <w:link w:val="NoSpacingChar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040CBB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040CBB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3"/>
    <w:qFormat/>
    <w:pPr>
      <w:ind w:left="1440" w:firstLine="0"/>
    </w:pPr>
  </w:style>
  <w:style w:type="character" w:styleId="QuoteChar" w:customStyle="1">
    <w:name w:val="Quote Char"/>
    <w:basedOn w:val="DefaultParagraphFont"/>
    <w:link w:val="Quote"/>
    <w:uiPriority w:val="3"/>
    <w:rsid w:val="004A2675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styleId="SalutationChar" w:customStyle="1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styleId="SignatureChar" w:customStyle="1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1"/>
    <w:qFormat/>
    <w:rsid w:val="001463B2"/>
    <w:pPr>
      <w:ind w:firstLine="0"/>
      <w:jc w:val="center"/>
    </w:pPr>
    <w:rPr>
      <w:rFonts w:asciiTheme="majorHAnsi" w:hAnsiTheme="majorHAnsi" w:eastAsiaTheme="majorEastAsia" w:cstheme="majorBidi"/>
      <w:kern w:val="28"/>
    </w:rPr>
  </w:style>
  <w:style w:type="character" w:styleId="TitleChar" w:customStyle="1">
    <w:name w:val="Title Char"/>
    <w:basedOn w:val="DefaultParagraphFont"/>
    <w:link w:val="Title"/>
    <w:uiPriority w:val="1"/>
    <w:rsid w:val="001463B2"/>
    <w:rPr>
      <w:rFonts w:asciiTheme="majorHAnsi" w:hAnsiTheme="majorHAnsi" w:eastAsiaTheme="majorEastAsia" w:cstheme="majorBidi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pPr>
      <w:ind w:left="1920"/>
    </w:pPr>
    <w:rPr>
      <w:rFonts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B818DF"/>
    <w:rPr>
      <w:color w:val="595959" w:themeColor="text1" w:themeTint="A6"/>
    </w:rPr>
  </w:style>
  <w:style w:type="character" w:styleId="Emphasis">
    <w:name w:val="Emphasis"/>
    <w:basedOn w:val="DefaultParagraphFont"/>
    <w:uiPriority w:val="8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MLAresearchpapertable" w:customStyle="1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color="auto" w:sz="4" w:space="0"/>
        <w:bottom w:val="single" w:color="auto" w:sz="4" w:space="0"/>
      </w:tblBorders>
      <w:tblCellMar>
        <w:left w:w="0" w:type="dxa"/>
        <w:right w:w="0" w:type="dxa"/>
      </w:tblCellMar>
    </w:tblPr>
    <w:tblStylePr w:type="firstRow">
      <w:pPr>
        <w:wordWrap/>
        <w:spacing w:before="240" w:beforeLines="0" w:beforeAutospacing="0" w:after="0" w:afterLines="0" w:afterAutospacing="0"/>
      </w:pPr>
      <w:tblPr/>
      <w:tcPr>
        <w:tcBorders>
          <w:top w:val="single" w:color="auto" w:sz="4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styleId="TableSource" w:customStyle="1">
    <w:name w:val="Table Source"/>
    <w:basedOn w:val="TableTitle"/>
    <w:next w:val="Normal"/>
    <w:uiPriority w:val="5"/>
    <w:qFormat/>
    <w:pPr>
      <w:spacing w:before="240"/>
    </w:pPr>
  </w:style>
  <w:style w:type="paragraph" w:styleId="TableNote" w:customStyle="1">
    <w:name w:val="Table Note"/>
    <w:basedOn w:val="Normal"/>
    <w:uiPriority w:val="6"/>
    <w:qFormat/>
    <w:pPr>
      <w:numPr>
        <w:numId w:val="11"/>
      </w:numPr>
    </w:pPr>
  </w:style>
  <w:style w:type="paragraph" w:styleId="SectionTitle" w:customStyle="1">
    <w:name w:val="Section Title"/>
    <w:basedOn w:val="Normal"/>
    <w:next w:val="Normal"/>
    <w:uiPriority w:val="7"/>
    <w:qFormat/>
    <w:pPr>
      <w:pageBreakBefore/>
      <w:ind w:firstLine="0"/>
      <w:jc w:val="center"/>
      <w:outlineLvl w:val="0"/>
    </w:pPr>
  </w:style>
  <w:style w:type="numbering" w:styleId="MLAOutline" w:customStyle="1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rsid w:val="001463B2"/>
    <w:pPr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463B2"/>
  </w:style>
  <w:style w:type="character" w:styleId="IntenseEmphasis">
    <w:name w:val="Intense Emphasis"/>
    <w:basedOn w:val="DefaultParagraphFont"/>
    <w:uiPriority w:val="21"/>
    <w:semiHidden/>
    <w:unhideWhenUsed/>
    <w:qFormat/>
    <w:rsid w:val="004F7139"/>
    <w:rPr>
      <w:i/>
      <w:iCs/>
      <w:color w:val="595959" w:themeColor="text1" w:themeTint="A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F7139"/>
    <w:pPr>
      <w:pBdr>
        <w:top w:val="single" w:color="595959" w:themeColor="text1" w:themeTint="A6" w:sz="4" w:space="10"/>
        <w:bottom w:val="single" w:color="595959" w:themeColor="text1" w:themeTint="A6" w:sz="4" w:space="10"/>
      </w:pBdr>
      <w:spacing w:before="360" w:after="360"/>
      <w:ind w:left="864" w:right="864"/>
      <w:jc w:val="center"/>
    </w:pPr>
    <w:rPr>
      <w:i/>
      <w:iCs/>
      <w:color w:val="595959" w:themeColor="text1" w:themeTint="A6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4F7139"/>
    <w:rPr>
      <w:i/>
      <w:iC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F7139"/>
    <w:rPr>
      <w:b/>
      <w:bCs/>
      <w:smallCaps/>
      <w:color w:val="595959" w:themeColor="text1" w:themeTint="A6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B818DF"/>
    <w:rPr>
      <w:color w:val="595959" w:themeColor="text1" w:themeTint="A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C53FB"/>
    <w:rPr>
      <w:sz w:val="22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40CB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040CBB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040CBB"/>
    <w:rPr>
      <w:rFonts w:ascii="Consolas" w:hAnsi="Consolas"/>
      <w:sz w:val="22"/>
      <w:szCs w:val="20"/>
    </w:rPr>
  </w:style>
  <w:style w:type="character" w:styleId="NoSpacingChar" w:customStyle="1">
    <w:name w:val="No Spacing Char"/>
    <w:aliases w:val="No Indent Char"/>
    <w:basedOn w:val="DefaultParagraphFont"/>
    <w:link w:val="NoSpacing"/>
    <w:uiPriority w:val="1"/>
    <w:rsid w:val="00231576"/>
  </w:style>
  <w:style w:type="table" w:styleId="TableGridLight">
    <w:name w:val="Grid Table Light"/>
    <w:basedOn w:val="TableNormal"/>
    <w:uiPriority w:val="40"/>
    <w:rsid w:val="00EB253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F7ED8"/>
    <w:rPr>
      <w:color w:val="5F5F5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F71801"/>
  </w:style>
  <w:style w:type="paragraph" w:styleId="ListParagraph">
    <w:uiPriority w:val="34"/>
    <w:name w:val="List Paragraph"/>
    <w:basedOn w:val="Normal"/>
    <w:qFormat/>
    <w:rsid w:val="101C1EE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glossaryDocument" Target="glossary/document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da\AppData\Roaming\Microsoft\Templates\MLA%20style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D1EEA5D196462599EE883F98ADF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CF13C-EEA5-40A0-B912-2E19C795E7A1}"/>
      </w:docPartPr>
      <w:docPartBody>
        <w:p w:rsidR="00F8274F" w:rsidP="00CA3F12" w:rsidRDefault="00CA3F12">
          <w:pPr>
            <w:pStyle w:val="14D1EEA5D196462599EE883F98ADFC3A"/>
          </w:pPr>
          <w:r>
            <w:rPr>
              <w:rFonts w:asciiTheme="majorHAnsi" w:hAnsiTheme="majorHAnsi" w:eastAsiaTheme="majorEastAsia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B576DBF34974077B243283CEE42C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DBBFB-FE4F-491F-9A82-DACBE3CB7008}"/>
      </w:docPartPr>
      <w:docPartBody>
        <w:p w:rsidR="00F8274F" w:rsidP="00CA3F12" w:rsidRDefault="00CA3F12">
          <w:pPr>
            <w:pStyle w:val="9B576DBF34974077B243283CEE42C88D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12"/>
    <w:rsid w:val="0006566A"/>
    <w:rsid w:val="001F2899"/>
    <w:rsid w:val="00342843"/>
    <w:rsid w:val="006974EB"/>
    <w:rsid w:val="00B9634E"/>
    <w:rsid w:val="00CA3F12"/>
    <w:rsid w:val="00F475BD"/>
    <w:rsid w:val="00F8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8"/>
    <w:qFormat/>
    <w:rPr>
      <w:i/>
      <w:iCs/>
    </w:rPr>
  </w:style>
  <w:style w:type="paragraph" w:customStyle="1" w:styleId="14D1EEA5D196462599EE883F98ADFC3A">
    <w:name w:val="14D1EEA5D196462599EE883F98ADFC3A"/>
    <w:rsid w:val="00CA3F12"/>
  </w:style>
  <w:style w:type="paragraph" w:customStyle="1" w:styleId="9B576DBF34974077B243283CEE42C88D">
    <w:name w:val="9B576DBF34974077B243283CEE42C88D"/>
    <w:rsid w:val="00CA3F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SPRING 2025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849e8d-4188-4376-b0c0-bd20e0752d6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FA7D9B0F00C54C9ACCDDC8F830C12E" ma:contentTypeVersion="12" ma:contentTypeDescription="Create a new document." ma:contentTypeScope="" ma:versionID="d8b23fed33d5b5025d1ffb1960ac0e5d">
  <xsd:schema xmlns:xsd="http://www.w3.org/2001/XMLSchema" xmlns:xs="http://www.w3.org/2001/XMLSchema" xmlns:p="http://schemas.microsoft.com/office/2006/metadata/properties" xmlns:ns2="d2849e8d-4188-4376-b0c0-bd20e0752d66" targetNamespace="http://schemas.microsoft.com/office/2006/metadata/properties" ma:root="true" ma:fieldsID="7ce7f30085cfed8cf7907fb4097fee74" ns2:_="">
    <xsd:import namespace="d2849e8d-4188-4376-b0c0-bd20e0752d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49e8d-4188-4376-b0c0-bd20e0752d6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F4C603-4DAF-4269-9540-9DAB0A919A52}">
  <ds:schemaRefs>
    <ds:schemaRef ds:uri="http://schemas.microsoft.com/office/2006/metadata/properties"/>
    <ds:schemaRef ds:uri="http://schemas.microsoft.com/office/infopath/2007/PartnerControls"/>
    <ds:schemaRef ds:uri="d2849e8d-4188-4376-b0c0-bd20e0752d66"/>
  </ds:schemaRefs>
</ds:datastoreItem>
</file>

<file path=customXml/itemProps3.xml><?xml version="1.0" encoding="utf-8"?>
<ds:datastoreItem xmlns:ds="http://schemas.openxmlformats.org/officeDocument/2006/customXml" ds:itemID="{2A5B5692-5FC1-4213-B889-DBBB2B5823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EEAEB5-D8E8-4F87-8190-FE84A7A4A6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849e8d-4188-4376-b0c0-bd20e0752d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C68B5FB-7A92-4872-A2C4-3CBE117E70D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MLA style paper.dotx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Barber Shop Management System</dc:title>
  <dc:subject>Project Manager: Emad Abbasi</dc:subject>
  <dc:creator>emad abbasi</dc:creator>
  <cp:keywords/>
  <dc:description/>
  <cp:lastModifiedBy>Klein, Trinity L</cp:lastModifiedBy>
  <cp:revision>26</cp:revision>
  <dcterms:created xsi:type="dcterms:W3CDTF">2025-02-18T04:17:00Z</dcterms:created>
  <dcterms:modified xsi:type="dcterms:W3CDTF">2025-04-08T21:01:41Z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0x0101008BFA7D9B0F00C54C9ACCDDC8F830C12E</vt:lpwstr>
  </property>
  <property fmtid="{D5CDD505-2E9C-101B-9397-08002B2CF9AE}" pid="3" name="MediaServiceImageTags">
    <vt:lpwstr/>
  </property>
</Properties>
</file>