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color w:val="DDDDDD" w:themeColor="accent1"/>
        </w:rPr>
        <w:id w:val="2064450124"/>
        <w:docPartObj>
          <w:docPartGallery w:val="Cover Pages"/>
          <w:docPartUnique/>
        </w:docPartObj>
      </w:sdtPr>
      <w:sdtEndPr>
        <w:rPr>
          <w:color w:val="auto"/>
        </w:rPr>
      </w:sdtEndPr>
      <w:sdtContent>
        <w:p w:rsidR="00231576" w:rsidP="0011086C" w:rsidRDefault="00231576" w14:paraId="49BB7F71" w14:textId="56CE901F">
          <w:pPr>
            <w:pStyle w:val="NoSpacing"/>
            <w:spacing w:before="1540" w:after="240" w:line="240" w:lineRule="auto"/>
            <w:jc w:val="center"/>
            <w:rPr>
              <w:color w:val="DDDDDD" w:themeColor="accent1"/>
            </w:rPr>
          </w:pPr>
          <w:r>
            <w:rPr>
              <w:noProof/>
              <w:color w:val="DDDDDD" w:themeColor="accent1"/>
            </w:rPr>
            <w:drawing>
              <wp:inline distT="0" distB="0" distL="0" distR="0" wp14:anchorId="6800867B" wp14:editId="7734060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b/>
              <w:bCs/>
              <w:caps/>
              <w:color w:val="000000" w:themeColor="text1"/>
              <w:sz w:val="72"/>
              <w:szCs w:val="72"/>
            </w:rPr>
            <w:alias w:val="Title"/>
            <w:tag w:val=""/>
            <w:id w:val="1735040861"/>
            <w:placeholder>
              <w:docPart w:val="14D1EEA5D196462599EE883F98ADFC3A"/>
            </w:placeholder>
            <w:dataBinding w:prefixMappings="xmlns:ns0='http://purl.org/dc/elements/1.1/' xmlns:ns1='http://schemas.openxmlformats.org/package/2006/metadata/core-properties' " w:xpath="/ns1:coreProperties[1]/ns0:title[1]" w:storeItemID="{6C3C8BC8-F283-45AE-878A-BAB7291924A1}"/>
            <w:text/>
          </w:sdtPr>
          <w:sdtContent>
            <w:p w:rsidRPr="00231576" w:rsidR="00231576" w:rsidP="0011086C" w:rsidRDefault="00231576" w14:paraId="3914F781" w14:textId="59510DC3">
              <w:pPr>
                <w:pStyle w:val="NoSpacing"/>
                <w:pBdr>
                  <w:top w:val="single" w:color="DDDDDD" w:themeColor="accent1" w:sz="6" w:space="6"/>
                  <w:bottom w:val="single" w:color="DDDDDD" w:themeColor="accent1" w:sz="6" w:space="6"/>
                </w:pBdr>
                <w:spacing w:after="240" w:line="240" w:lineRule="auto"/>
                <w:jc w:val="center"/>
                <w:rPr>
                  <w:rFonts w:asciiTheme="majorHAnsi" w:hAnsiTheme="majorHAnsi" w:eastAsiaTheme="majorEastAsia" w:cstheme="majorBidi"/>
                  <w:b/>
                  <w:bCs/>
                  <w:caps/>
                  <w:color w:val="000000" w:themeColor="text1"/>
                  <w:sz w:val="80"/>
                  <w:szCs w:val="80"/>
                </w:rPr>
              </w:pPr>
              <w:r w:rsidRPr="00231576">
                <w:rPr>
                  <w:rFonts w:asciiTheme="majorHAnsi" w:hAnsiTheme="majorHAnsi" w:eastAsiaTheme="majorEastAsia" w:cstheme="majorBidi"/>
                  <w:b/>
                  <w:bCs/>
                  <w:caps/>
                  <w:color w:val="000000" w:themeColor="text1"/>
                  <w:sz w:val="72"/>
                  <w:szCs w:val="72"/>
                </w:rPr>
                <w:t>Barber Shop Management System</w:t>
              </w:r>
            </w:p>
          </w:sdtContent>
        </w:sdt>
        <w:sdt>
          <w:sdtPr>
            <w:rPr>
              <w:color w:val="000000" w:themeColor="text1"/>
              <w:sz w:val="28"/>
              <w:szCs w:val="28"/>
            </w:rPr>
            <w:alias w:val="Subtitle"/>
            <w:tag w:val=""/>
            <w:id w:val="328029620"/>
            <w:placeholder>
              <w:docPart w:val="9B576DBF34974077B243283CEE42C88D"/>
            </w:placeholder>
            <w:dataBinding w:prefixMappings="xmlns:ns0='http://purl.org/dc/elements/1.1/' xmlns:ns1='http://schemas.openxmlformats.org/package/2006/metadata/core-properties' " w:xpath="/ns1:coreProperties[1]/ns0:subject[1]" w:storeItemID="{6C3C8BC8-F283-45AE-878A-BAB7291924A1}"/>
            <w:text/>
          </w:sdtPr>
          <w:sdtContent>
            <w:p w:rsidRPr="00231576" w:rsidR="00231576" w:rsidP="0011086C" w:rsidRDefault="00231576" w14:paraId="7467E774" w14:textId="55A4D75F">
              <w:pPr>
                <w:pStyle w:val="NoSpacing"/>
                <w:spacing w:line="240" w:lineRule="auto"/>
                <w:jc w:val="center"/>
                <w:rPr>
                  <w:color w:val="000000" w:themeColor="text1"/>
                  <w:sz w:val="28"/>
                  <w:szCs w:val="28"/>
                </w:rPr>
              </w:pPr>
              <w:r w:rsidRPr="00231576">
                <w:rPr>
                  <w:color w:val="000000" w:themeColor="text1"/>
                  <w:sz w:val="28"/>
                  <w:szCs w:val="28"/>
                </w:rPr>
                <w:t>Project Manager: Emad Abbasi</w:t>
              </w:r>
            </w:p>
          </w:sdtContent>
        </w:sdt>
        <w:p w:rsidRPr="00231576" w:rsidR="00231576" w:rsidP="0011086C" w:rsidRDefault="00231576" w14:paraId="559921A1" w14:textId="5F13FC8C" w14:noSpellErr="1">
          <w:pPr>
            <w:pStyle w:val="NoSpacing"/>
            <w:spacing w:before="480" w:line="240" w:lineRule="auto"/>
            <w:jc w:val="center"/>
            <w:rPr>
              <w:noProof/>
              <w:color w:val="000000" w:themeColor="text1"/>
            </w:rPr>
          </w:pPr>
          <w:r w:rsidRPr="00231576">
            <w:rPr>
              <w:noProof/>
              <w:color w:val="000000" w:themeColor="text1"/>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21D84995" wp14:editId="08A0DCE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xmlns:wps="http://schemas.microsoft.com/office/word/2010/wordprocessingShape">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xmlns:w14="http://schemas.microsoft.com/office/word/2010/wordml" w:rsidRPr="00231576" w:rsidR="00231576" w:rsidRDefault="00231576" w14:paraId="67C0F7EF" w14:textId="332A73C4">
                                    <w:pPr>
                                      <w:pStyle w:val="NoSpacing"/>
                                      <w:spacing w:after="40"/>
                                      <w:jc w:val="center"/>
                                      <w:rPr>
                                        <w:caps/>
                                        <w:color w:val="000000" w:themeColor="text1"/>
                                        <w:sz w:val="28"/>
                                        <w:szCs w:val="28"/>
                                      </w:rPr>
                                    </w:pPr>
                                    <w:r w:rsidRPr="00231576">
                                      <w:rPr>
                                        <w:caps/>
                                        <w:color w:val="000000" w:themeColor="text1"/>
                                        <w:sz w:val="28"/>
                                        <w:szCs w:val="28"/>
                                      </w:rPr>
                                      <w:t>SPRING 2025</w:t>
                                    </w:r>
                                  </w:p>
                                </w:sdtContent>
                              </w:sdt>
                              <w:p xmlns:w14="http://schemas.microsoft.com/office/word/2010/wordml" w:rsidR="00231576" w:rsidRDefault="00231576" w14:paraId="6EE3AEC6" w14:textId="0DC6473F">
                                <w:pPr>
                                  <w:pStyle w:val="NoSpacing"/>
                                  <w:jc w:val="center"/>
                                  <w:rPr>
                                    <w:color w:val="DDDDD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1D84995">
                    <v:stroke joinstyle="miter"/>
                    <v:path gradientshapeok="t" o:connecttype="rect"/>
                  </v:shapetype>
                  <v:shape xmlns:o="urn:schemas-microsoft-com:office:office" xmlns:v="urn:schemas-microsoft-com:vml" id="Text Box 146"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xmlns:w14="http://schemas.microsoft.com/office/word/2010/wordml" w:rsidRPr="00231576" w:rsidR="00231576" w:rsidRDefault="00231576" w14:paraId="67C0F7EF" w14:textId="332A73C4">
                              <w:pPr>
                                <w:pStyle w:val="NoSpacing"/>
                                <w:spacing w:after="40"/>
                                <w:jc w:val="center"/>
                                <w:rPr>
                                  <w:caps/>
                                  <w:color w:val="000000" w:themeColor="text1"/>
                                  <w:sz w:val="28"/>
                                  <w:szCs w:val="28"/>
                                </w:rPr>
                              </w:pPr>
                              <w:r w:rsidRPr="00231576">
                                <w:rPr>
                                  <w:caps/>
                                  <w:color w:val="000000" w:themeColor="text1"/>
                                  <w:sz w:val="28"/>
                                  <w:szCs w:val="28"/>
                                </w:rPr>
                                <w:t>SPRING 2025</w:t>
                              </w:r>
                            </w:p>
                          </w:sdtContent>
                        </w:sdt>
                        <w:p xmlns:w14="http://schemas.microsoft.com/office/word/2010/wordml" w:rsidR="00231576" w:rsidRDefault="00231576" w14:paraId="6EE3AEC6" w14:textId="0DC6473F">
                          <w:pPr>
                            <w:pStyle w:val="NoSpacing"/>
                            <w:jc w:val="center"/>
                            <w:rPr>
                              <w:color w:val="DDDDDD" w:themeColor="accent1"/>
                            </w:rPr>
                          </w:pPr>
                        </w:p>
                      </w:txbxContent>
                    </v:textbox>
                    <w10:wrap xmlns:w10="urn:schemas-microsoft-com:office:word" anchorx="margin" anchory="page"/>
                  </v:shape>
                </w:pict>
              </mc:Fallback>
            </mc:AlternateContent>
          </w:r>
          <w:r w:rsidRPr="00231576" w:rsidR="00231576">
            <w:rPr>
              <w:noProof/>
              <w:color w:val="000000" w:themeColor="text1"/>
            </w:rPr>
            <w:t>Team Members: Emad Abbasi, Sarah Yao, Trinity Klein, Jeremiah Jarina, Anthony Perla, Elias Moshood, Isiah Morales</w:t>
          </w:r>
        </w:p>
        <w:p w:rsidR="00231576" w:rsidP="16D2EA52" w:rsidRDefault="00231576" w14:paraId="59BFDAB5" w14:textId="77777777">
          <w:pPr>
            <w:pStyle w:val="NoSpacing"/>
            <w:spacing w:before="480"/>
            <w:jc w:val="center"/>
            <w:rPr>
              <w:noProof/>
              <w:color w:val="DDDDDD" w:themeColor="accent1"/>
            </w:rPr>
          </w:pPr>
        </w:p>
        <w:p w:rsidR="00231576" w:rsidP="0011086C" w:rsidRDefault="00231576" w14:paraId="512733F1" w14:textId="6EAC0EC7">
          <w:pPr>
            <w:pStyle w:val="NoSpacing"/>
            <w:spacing w:before="480" w:line="240" w:lineRule="auto"/>
            <w:jc w:val="center"/>
            <w:rPr>
              <w:color w:val="DDDDDD" w:themeColor="accent1"/>
            </w:rPr>
          </w:pPr>
          <w:r>
            <w:rPr>
              <w:noProof/>
              <w:color w:val="DDDDDD" w:themeColor="accent1"/>
            </w:rPr>
            <w:drawing>
              <wp:inline distT="0" distB="0" distL="0" distR="0" wp14:anchorId="65F3760F" wp14:editId="48050B5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Pr="00231576" w:rsidR="00231576" w:rsidP="16D2EA52" w:rsidRDefault="00231576" w14:paraId="0B755BBD" w14:textId="131A7A60">
          <w:pPr>
            <w:pStyle w:val="Heading1"/>
          </w:pPr>
          <w:r>
            <w:br w:type="page"/>
          </w:r>
        </w:p>
        <w:sdt>
          <w:sdtPr>
            <w:id w:val="1831798480"/>
            <w:docPartObj>
              <w:docPartGallery w:val="Table of Contents"/>
              <w:docPartUnique/>
            </w:docPartObj>
          </w:sdtPr>
          <w:sdtEndPr>
            <w:rPr>
              <w:b/>
              <w:bCs/>
              <w:noProof/>
            </w:rPr>
          </w:sdtEndPr>
          <w:sdtContent>
            <w:p w:rsidR="002D0A19" w:rsidP="547D707B" w:rsidRDefault="002D0A19" w14:paraId="7F486A79" w14:textId="0B50D215">
              <w:pPr>
                <w:pStyle w:val="TableTitle"/>
                <w:rPr>
                  <w:rFonts w:ascii="Times New Roman" w:hAnsi="Times New Roman" w:eastAsia="Times New Roman" w:cs="Times New Roman"/>
                  <w:color w:val="5F5F5F" w:themeColor="accent4" w:themeTint="FF" w:themeShade="BF"/>
                  <w:u w:val="single"/>
                  <w:lang w:eastAsia="en-US"/>
                </w:rPr>
              </w:pPr>
              <w:r w:rsidRPr="547D707B" w:rsidR="002D0A19">
                <w:rPr>
                  <w:rFonts w:ascii="Times New Roman" w:hAnsi="Times New Roman" w:eastAsia="Times New Roman" w:cs="Times New Roman" w:asciiTheme="minorAscii" w:hAnsiTheme="minorAscii" w:eastAsiaTheme="minorEastAsia" w:cstheme="minorAscii"/>
                  <w:b w:val="1"/>
                  <w:bCs w:val="1"/>
                  <w:caps w:val="1"/>
                  <w:color w:val="5F5F5F" w:themeColor="accent4" w:themeTint="FF" w:themeShade="BF"/>
                  <w:sz w:val="20"/>
                  <w:szCs w:val="20"/>
                  <w:u w:val="single"/>
                  <w:lang w:eastAsia="en-US" w:bidi="ar-SA"/>
                </w:rPr>
                <w:t>Table of Contents</w:t>
              </w:r>
            </w:p>
            <w:p w:rsidR="00B45300" w:rsidRDefault="002D0A19" w14:paraId="1DFC7852" w14:textId="1F092918">
              <w:pPr>
                <w:pStyle w:val="TOC1"/>
                <w:tabs>
                  <w:tab w:val="right" w:leader="dot" w:pos="9350"/>
                </w:tabs>
                <w:rPr>
                  <w:rFonts w:cstheme="minorBidi"/>
                  <w:b w:val="0"/>
                  <w:bCs w:val="0"/>
                  <w:caps w:val="0"/>
                  <w:noProof/>
                  <w:kern w:val="2"/>
                  <w:sz w:val="24"/>
                  <w:szCs w:val="24"/>
                  <w:lang w:eastAsia="en-US"/>
                  <w14:ligatures w14:val="standardContextual"/>
                </w:rPr>
              </w:pPr>
              <w:r w:rsidRPr="16D2EA52">
                <w:rPr>
                  <w:b w:val="0"/>
                  <w:bCs w:val="0"/>
                </w:rPr>
                <w:fldChar w:fldCharType="begin"/>
              </w:r>
              <w:r>
                <w:instrText xml:space="preserve"> TOC \o "1-3" \h \z \u </w:instrText>
              </w:r>
              <w:r w:rsidRPr="16D2EA52">
                <w:rPr>
                  <w:b w:val="0"/>
                  <w:bCs w:val="0"/>
                </w:rPr>
                <w:fldChar w:fldCharType="separate"/>
              </w:r>
              <w:hyperlink w:history="1" w:anchor="_Toc195016143">
                <w:r w:rsidRPr="008752D7" w:rsidR="00B45300">
                  <w:rPr>
                    <w:rStyle w:val="Hyperlink"/>
                    <w:rFonts w:ascii="Times New Roman" w:hAnsi="Times New Roman" w:eastAsia="Times New Roman" w:cs="Times New Roman"/>
                    <w:noProof/>
                    <w:kern w:val="36"/>
                    <w:lang w:eastAsia="en-US"/>
                  </w:rPr>
                  <w:t>Barber Shop Management System – Project Charter</w:t>
                </w:r>
                <w:r w:rsidR="00B45300">
                  <w:rPr>
                    <w:noProof/>
                    <w:webHidden/>
                  </w:rPr>
                  <w:tab/>
                </w:r>
                <w:r w:rsidR="00B45300">
                  <w:rPr>
                    <w:noProof/>
                    <w:webHidden/>
                  </w:rPr>
                  <w:fldChar w:fldCharType="begin"/>
                </w:r>
                <w:r w:rsidR="00B45300">
                  <w:rPr>
                    <w:noProof/>
                    <w:webHidden/>
                  </w:rPr>
                  <w:instrText xml:space="preserve"> PAGEREF _Toc195016143 \h </w:instrText>
                </w:r>
                <w:r w:rsidR="00B45300">
                  <w:rPr>
                    <w:noProof/>
                    <w:webHidden/>
                  </w:rPr>
                </w:r>
                <w:r w:rsidR="00B45300">
                  <w:rPr>
                    <w:noProof/>
                    <w:webHidden/>
                  </w:rPr>
                  <w:fldChar w:fldCharType="separate"/>
                </w:r>
                <w:r w:rsidR="00B45300">
                  <w:rPr>
                    <w:noProof/>
                    <w:webHidden/>
                  </w:rPr>
                  <w:t>2</w:t>
                </w:r>
                <w:r w:rsidR="00B45300">
                  <w:rPr>
                    <w:noProof/>
                    <w:webHidden/>
                  </w:rPr>
                  <w:fldChar w:fldCharType="end"/>
                </w:r>
              </w:hyperlink>
            </w:p>
            <w:p w:rsidR="00B45300" w:rsidRDefault="00B45300" w14:paraId="79A09EA1" w14:textId="33B80DB6">
              <w:pPr>
                <w:pStyle w:val="TOC2"/>
                <w:tabs>
                  <w:tab w:val="right" w:leader="dot" w:pos="9350"/>
                </w:tabs>
                <w:rPr>
                  <w:rFonts w:cstheme="minorBidi"/>
                  <w:smallCaps w:val="0"/>
                  <w:noProof/>
                  <w:kern w:val="2"/>
                  <w:sz w:val="24"/>
                  <w:szCs w:val="24"/>
                  <w:lang w:eastAsia="en-US"/>
                  <w14:ligatures w14:val="standardContextual"/>
                </w:rPr>
              </w:pPr>
              <w:hyperlink w:history="1" w:anchor="_Toc195016144">
                <w:r w:rsidRPr="008752D7">
                  <w:rPr>
                    <w:rStyle w:val="Hyperlink"/>
                    <w:rFonts w:ascii="Times New Roman" w:hAnsi="Times New Roman" w:eastAsia="Times New Roman" w:cs="Times New Roman"/>
                    <w:b/>
                    <w:bCs/>
                    <w:noProof/>
                    <w:lang w:eastAsia="en-US"/>
                  </w:rPr>
                  <w:t>Project History</w:t>
                </w:r>
                <w:r>
                  <w:rPr>
                    <w:noProof/>
                    <w:webHidden/>
                  </w:rPr>
                  <w:tab/>
                </w:r>
                <w:r>
                  <w:rPr>
                    <w:noProof/>
                    <w:webHidden/>
                  </w:rPr>
                  <w:fldChar w:fldCharType="begin"/>
                </w:r>
                <w:r>
                  <w:rPr>
                    <w:noProof/>
                    <w:webHidden/>
                  </w:rPr>
                  <w:instrText xml:space="preserve"> PAGEREF _Toc195016144 \h </w:instrText>
                </w:r>
                <w:r>
                  <w:rPr>
                    <w:noProof/>
                    <w:webHidden/>
                  </w:rPr>
                </w:r>
                <w:r>
                  <w:rPr>
                    <w:noProof/>
                    <w:webHidden/>
                  </w:rPr>
                  <w:fldChar w:fldCharType="separate"/>
                </w:r>
                <w:r>
                  <w:rPr>
                    <w:noProof/>
                    <w:webHidden/>
                  </w:rPr>
                  <w:t>2</w:t>
                </w:r>
                <w:r>
                  <w:rPr>
                    <w:noProof/>
                    <w:webHidden/>
                  </w:rPr>
                  <w:fldChar w:fldCharType="end"/>
                </w:r>
              </w:hyperlink>
            </w:p>
            <w:p w:rsidR="00B45300" w:rsidRDefault="00B45300" w14:paraId="21F27336" w14:textId="7A265A00">
              <w:pPr>
                <w:pStyle w:val="TOC2"/>
                <w:tabs>
                  <w:tab w:val="right" w:leader="dot" w:pos="9350"/>
                </w:tabs>
                <w:rPr>
                  <w:rFonts w:cstheme="minorBidi"/>
                  <w:smallCaps w:val="0"/>
                  <w:noProof/>
                  <w:kern w:val="2"/>
                  <w:sz w:val="24"/>
                  <w:szCs w:val="24"/>
                  <w:lang w:eastAsia="en-US"/>
                  <w14:ligatures w14:val="standardContextual"/>
                </w:rPr>
              </w:pPr>
              <w:hyperlink w:history="1" w:anchor="_Toc195016145">
                <w:r w:rsidRPr="008752D7">
                  <w:rPr>
                    <w:rStyle w:val="Hyperlink"/>
                    <w:rFonts w:ascii="Times New Roman" w:hAnsi="Times New Roman" w:eastAsia="Times New Roman" w:cs="Times New Roman"/>
                    <w:b/>
                    <w:bCs/>
                    <w:noProof/>
                    <w:lang w:eastAsia="en-US"/>
                  </w:rPr>
                  <w:t>Client Organization</w:t>
                </w:r>
                <w:r>
                  <w:rPr>
                    <w:noProof/>
                    <w:webHidden/>
                  </w:rPr>
                  <w:tab/>
                </w:r>
                <w:r>
                  <w:rPr>
                    <w:noProof/>
                    <w:webHidden/>
                  </w:rPr>
                  <w:fldChar w:fldCharType="begin"/>
                </w:r>
                <w:r>
                  <w:rPr>
                    <w:noProof/>
                    <w:webHidden/>
                  </w:rPr>
                  <w:instrText xml:space="preserve"> PAGEREF _Toc195016145 \h </w:instrText>
                </w:r>
                <w:r>
                  <w:rPr>
                    <w:noProof/>
                    <w:webHidden/>
                  </w:rPr>
                </w:r>
                <w:r>
                  <w:rPr>
                    <w:noProof/>
                    <w:webHidden/>
                  </w:rPr>
                  <w:fldChar w:fldCharType="separate"/>
                </w:r>
                <w:r>
                  <w:rPr>
                    <w:noProof/>
                    <w:webHidden/>
                  </w:rPr>
                  <w:t>2</w:t>
                </w:r>
                <w:r>
                  <w:rPr>
                    <w:noProof/>
                    <w:webHidden/>
                  </w:rPr>
                  <w:fldChar w:fldCharType="end"/>
                </w:r>
              </w:hyperlink>
            </w:p>
            <w:p w:rsidR="00B45300" w:rsidRDefault="00B45300" w14:paraId="6D3AA7AB" w14:textId="5DD0815B">
              <w:pPr>
                <w:pStyle w:val="TOC2"/>
                <w:tabs>
                  <w:tab w:val="right" w:leader="dot" w:pos="9350"/>
                </w:tabs>
                <w:rPr>
                  <w:rFonts w:cstheme="minorBidi"/>
                  <w:smallCaps w:val="0"/>
                  <w:noProof/>
                  <w:kern w:val="2"/>
                  <w:sz w:val="24"/>
                  <w:szCs w:val="24"/>
                  <w:lang w:eastAsia="en-US"/>
                  <w14:ligatures w14:val="standardContextual"/>
                </w:rPr>
              </w:pPr>
              <w:hyperlink w:history="1" w:anchor="_Toc195016146">
                <w:r w:rsidRPr="008752D7">
                  <w:rPr>
                    <w:rStyle w:val="Hyperlink"/>
                    <w:rFonts w:ascii="Times New Roman" w:hAnsi="Times New Roman" w:eastAsia="Times New Roman" w:cs="Times New Roman"/>
                    <w:b/>
                    <w:bCs/>
                    <w:noProof/>
                    <w:lang w:eastAsia="en-US"/>
                  </w:rPr>
                  <w:t>Key Stakeholders</w:t>
                </w:r>
                <w:r>
                  <w:rPr>
                    <w:noProof/>
                    <w:webHidden/>
                  </w:rPr>
                  <w:tab/>
                </w:r>
                <w:r>
                  <w:rPr>
                    <w:noProof/>
                    <w:webHidden/>
                  </w:rPr>
                  <w:fldChar w:fldCharType="begin"/>
                </w:r>
                <w:r>
                  <w:rPr>
                    <w:noProof/>
                    <w:webHidden/>
                  </w:rPr>
                  <w:instrText xml:space="preserve"> PAGEREF _Toc195016146 \h </w:instrText>
                </w:r>
                <w:r>
                  <w:rPr>
                    <w:noProof/>
                    <w:webHidden/>
                  </w:rPr>
                </w:r>
                <w:r>
                  <w:rPr>
                    <w:noProof/>
                    <w:webHidden/>
                  </w:rPr>
                  <w:fldChar w:fldCharType="separate"/>
                </w:r>
                <w:r>
                  <w:rPr>
                    <w:noProof/>
                    <w:webHidden/>
                  </w:rPr>
                  <w:t>3</w:t>
                </w:r>
                <w:r>
                  <w:rPr>
                    <w:noProof/>
                    <w:webHidden/>
                  </w:rPr>
                  <w:fldChar w:fldCharType="end"/>
                </w:r>
              </w:hyperlink>
            </w:p>
            <w:p w:rsidR="00B45300" w:rsidRDefault="00B45300" w14:paraId="7E3F4F24" w14:textId="6F50F059">
              <w:pPr>
                <w:pStyle w:val="TOC2"/>
                <w:tabs>
                  <w:tab w:val="right" w:leader="dot" w:pos="9350"/>
                </w:tabs>
                <w:rPr>
                  <w:rFonts w:cstheme="minorBidi"/>
                  <w:smallCaps w:val="0"/>
                  <w:noProof/>
                  <w:kern w:val="2"/>
                  <w:sz w:val="24"/>
                  <w:szCs w:val="24"/>
                  <w:lang w:eastAsia="en-US"/>
                  <w14:ligatures w14:val="standardContextual"/>
                </w:rPr>
              </w:pPr>
              <w:hyperlink w:history="1" w:anchor="_Toc195016147">
                <w:r w:rsidRPr="008752D7">
                  <w:rPr>
                    <w:rStyle w:val="Hyperlink"/>
                    <w:rFonts w:ascii="Times New Roman" w:hAnsi="Times New Roman" w:eastAsia="Times New Roman" w:cs="Times New Roman"/>
                    <w:b/>
                    <w:bCs/>
                    <w:noProof/>
                    <w:lang w:eastAsia="en-US"/>
                  </w:rPr>
                  <w:t>Project Purpose and Objectives</w:t>
                </w:r>
                <w:r>
                  <w:rPr>
                    <w:noProof/>
                    <w:webHidden/>
                  </w:rPr>
                  <w:tab/>
                </w:r>
                <w:r>
                  <w:rPr>
                    <w:noProof/>
                    <w:webHidden/>
                  </w:rPr>
                  <w:fldChar w:fldCharType="begin"/>
                </w:r>
                <w:r>
                  <w:rPr>
                    <w:noProof/>
                    <w:webHidden/>
                  </w:rPr>
                  <w:instrText xml:space="preserve"> PAGEREF _Toc195016147 \h </w:instrText>
                </w:r>
                <w:r>
                  <w:rPr>
                    <w:noProof/>
                    <w:webHidden/>
                  </w:rPr>
                </w:r>
                <w:r>
                  <w:rPr>
                    <w:noProof/>
                    <w:webHidden/>
                  </w:rPr>
                  <w:fldChar w:fldCharType="separate"/>
                </w:r>
                <w:r>
                  <w:rPr>
                    <w:noProof/>
                    <w:webHidden/>
                  </w:rPr>
                  <w:t>4</w:t>
                </w:r>
                <w:r>
                  <w:rPr>
                    <w:noProof/>
                    <w:webHidden/>
                  </w:rPr>
                  <w:fldChar w:fldCharType="end"/>
                </w:r>
              </w:hyperlink>
            </w:p>
            <w:p w:rsidR="00B45300" w:rsidRDefault="00B45300" w14:paraId="5DCC1A3A" w14:textId="39DE15C5">
              <w:pPr>
                <w:pStyle w:val="TOC2"/>
                <w:tabs>
                  <w:tab w:val="right" w:leader="dot" w:pos="9350"/>
                </w:tabs>
                <w:rPr>
                  <w:rFonts w:cstheme="minorBidi"/>
                  <w:smallCaps w:val="0"/>
                  <w:noProof/>
                  <w:kern w:val="2"/>
                  <w:sz w:val="24"/>
                  <w:szCs w:val="24"/>
                  <w:lang w:eastAsia="en-US"/>
                  <w14:ligatures w14:val="standardContextual"/>
                </w:rPr>
              </w:pPr>
              <w:hyperlink w:history="1" w:anchor="_Toc195016148">
                <w:r w:rsidRPr="008752D7">
                  <w:rPr>
                    <w:rStyle w:val="Hyperlink"/>
                    <w:rFonts w:ascii="Times New Roman" w:hAnsi="Times New Roman" w:eastAsia="Times New Roman" w:cs="Times New Roman"/>
                    <w:b/>
                    <w:bCs/>
                    <w:noProof/>
                    <w:lang w:eastAsia="en-US"/>
                  </w:rPr>
                  <w:t>Business Needs</w:t>
                </w:r>
                <w:r>
                  <w:rPr>
                    <w:noProof/>
                    <w:webHidden/>
                  </w:rPr>
                  <w:tab/>
                </w:r>
                <w:r>
                  <w:rPr>
                    <w:noProof/>
                    <w:webHidden/>
                  </w:rPr>
                  <w:fldChar w:fldCharType="begin"/>
                </w:r>
                <w:r>
                  <w:rPr>
                    <w:noProof/>
                    <w:webHidden/>
                  </w:rPr>
                  <w:instrText xml:space="preserve"> PAGEREF _Toc195016148 \h </w:instrText>
                </w:r>
                <w:r>
                  <w:rPr>
                    <w:noProof/>
                    <w:webHidden/>
                  </w:rPr>
                </w:r>
                <w:r>
                  <w:rPr>
                    <w:noProof/>
                    <w:webHidden/>
                  </w:rPr>
                  <w:fldChar w:fldCharType="separate"/>
                </w:r>
                <w:r>
                  <w:rPr>
                    <w:noProof/>
                    <w:webHidden/>
                  </w:rPr>
                  <w:t>4</w:t>
                </w:r>
                <w:r>
                  <w:rPr>
                    <w:noProof/>
                    <w:webHidden/>
                  </w:rPr>
                  <w:fldChar w:fldCharType="end"/>
                </w:r>
              </w:hyperlink>
            </w:p>
            <w:p w:rsidR="00B45300" w:rsidRDefault="00B45300" w14:paraId="7A17108A" w14:textId="5F1D551E">
              <w:pPr>
                <w:pStyle w:val="TOC2"/>
                <w:tabs>
                  <w:tab w:val="right" w:leader="dot" w:pos="9350"/>
                </w:tabs>
                <w:rPr>
                  <w:rFonts w:cstheme="minorBidi"/>
                  <w:smallCaps w:val="0"/>
                  <w:noProof/>
                  <w:kern w:val="2"/>
                  <w:sz w:val="24"/>
                  <w:szCs w:val="24"/>
                  <w:lang w:eastAsia="en-US"/>
                  <w14:ligatures w14:val="standardContextual"/>
                </w:rPr>
              </w:pPr>
              <w:hyperlink w:history="1" w:anchor="_Toc195016149">
                <w:r w:rsidRPr="008752D7">
                  <w:rPr>
                    <w:rStyle w:val="Hyperlink"/>
                    <w:rFonts w:ascii="Times New Roman" w:hAnsi="Times New Roman" w:eastAsia="Times New Roman" w:cs="Times New Roman"/>
                    <w:b/>
                    <w:bCs/>
                    <w:noProof/>
                    <w:lang w:eastAsia="en-US"/>
                  </w:rPr>
                  <w:t>Project Justification</w:t>
                </w:r>
                <w:r>
                  <w:rPr>
                    <w:noProof/>
                    <w:webHidden/>
                  </w:rPr>
                  <w:tab/>
                </w:r>
                <w:r>
                  <w:rPr>
                    <w:noProof/>
                    <w:webHidden/>
                  </w:rPr>
                  <w:fldChar w:fldCharType="begin"/>
                </w:r>
                <w:r>
                  <w:rPr>
                    <w:noProof/>
                    <w:webHidden/>
                  </w:rPr>
                  <w:instrText xml:space="preserve"> PAGEREF _Toc195016149 \h </w:instrText>
                </w:r>
                <w:r>
                  <w:rPr>
                    <w:noProof/>
                    <w:webHidden/>
                  </w:rPr>
                </w:r>
                <w:r>
                  <w:rPr>
                    <w:noProof/>
                    <w:webHidden/>
                  </w:rPr>
                  <w:fldChar w:fldCharType="separate"/>
                </w:r>
                <w:r>
                  <w:rPr>
                    <w:noProof/>
                    <w:webHidden/>
                  </w:rPr>
                  <w:t>5</w:t>
                </w:r>
                <w:r>
                  <w:rPr>
                    <w:noProof/>
                    <w:webHidden/>
                  </w:rPr>
                  <w:fldChar w:fldCharType="end"/>
                </w:r>
              </w:hyperlink>
            </w:p>
            <w:p w:rsidR="00B45300" w:rsidRDefault="00B45300" w14:paraId="61E2666E" w14:textId="4F2E4731">
              <w:pPr>
                <w:pStyle w:val="TOC2"/>
                <w:tabs>
                  <w:tab w:val="right" w:leader="dot" w:pos="9350"/>
                </w:tabs>
                <w:rPr>
                  <w:rFonts w:cstheme="minorBidi"/>
                  <w:smallCaps w:val="0"/>
                  <w:noProof/>
                  <w:kern w:val="2"/>
                  <w:sz w:val="24"/>
                  <w:szCs w:val="24"/>
                  <w:lang w:eastAsia="en-US"/>
                  <w14:ligatures w14:val="standardContextual"/>
                </w:rPr>
              </w:pPr>
              <w:hyperlink w:history="1" w:anchor="_Toc195016150">
                <w:r w:rsidRPr="008752D7">
                  <w:rPr>
                    <w:rStyle w:val="Hyperlink"/>
                    <w:rFonts w:ascii="Times New Roman" w:hAnsi="Times New Roman" w:eastAsia="Times New Roman" w:cs="Times New Roman"/>
                    <w:b/>
                    <w:bCs/>
                    <w:noProof/>
                    <w:lang w:eastAsia="en-US"/>
                  </w:rPr>
                  <w:t>Project Scope Statement</w:t>
                </w:r>
                <w:r>
                  <w:rPr>
                    <w:noProof/>
                    <w:webHidden/>
                  </w:rPr>
                  <w:tab/>
                </w:r>
                <w:r>
                  <w:rPr>
                    <w:noProof/>
                    <w:webHidden/>
                  </w:rPr>
                  <w:fldChar w:fldCharType="begin"/>
                </w:r>
                <w:r>
                  <w:rPr>
                    <w:noProof/>
                    <w:webHidden/>
                  </w:rPr>
                  <w:instrText xml:space="preserve"> PAGEREF _Toc195016150 \h </w:instrText>
                </w:r>
                <w:r>
                  <w:rPr>
                    <w:noProof/>
                    <w:webHidden/>
                  </w:rPr>
                </w:r>
                <w:r>
                  <w:rPr>
                    <w:noProof/>
                    <w:webHidden/>
                  </w:rPr>
                  <w:fldChar w:fldCharType="separate"/>
                </w:r>
                <w:r>
                  <w:rPr>
                    <w:noProof/>
                    <w:webHidden/>
                  </w:rPr>
                  <w:t>5</w:t>
                </w:r>
                <w:r>
                  <w:rPr>
                    <w:noProof/>
                    <w:webHidden/>
                  </w:rPr>
                  <w:fldChar w:fldCharType="end"/>
                </w:r>
              </w:hyperlink>
            </w:p>
            <w:p w:rsidR="00B45300" w:rsidRDefault="00B45300" w14:paraId="4580842B" w14:textId="1E902C34">
              <w:pPr>
                <w:pStyle w:val="TOC2"/>
                <w:tabs>
                  <w:tab w:val="right" w:leader="dot" w:pos="9350"/>
                </w:tabs>
                <w:rPr>
                  <w:rFonts w:cstheme="minorBidi"/>
                  <w:smallCaps w:val="0"/>
                  <w:noProof/>
                  <w:kern w:val="2"/>
                  <w:sz w:val="24"/>
                  <w:szCs w:val="24"/>
                  <w:lang w:eastAsia="en-US"/>
                  <w14:ligatures w14:val="standardContextual"/>
                </w:rPr>
              </w:pPr>
              <w:hyperlink w:history="1" w:anchor="_Toc195016151">
                <w:r w:rsidRPr="008752D7">
                  <w:rPr>
                    <w:rStyle w:val="Hyperlink"/>
                    <w:rFonts w:ascii="Times New Roman" w:hAnsi="Times New Roman" w:eastAsia="Times New Roman" w:cs="Times New Roman"/>
                    <w:b/>
                    <w:bCs/>
                    <w:noProof/>
                    <w:lang w:eastAsia="en-US"/>
                  </w:rPr>
                  <w:t>High-Level Requirements</w:t>
                </w:r>
                <w:r>
                  <w:rPr>
                    <w:noProof/>
                    <w:webHidden/>
                  </w:rPr>
                  <w:tab/>
                </w:r>
                <w:r>
                  <w:rPr>
                    <w:noProof/>
                    <w:webHidden/>
                  </w:rPr>
                  <w:fldChar w:fldCharType="begin"/>
                </w:r>
                <w:r>
                  <w:rPr>
                    <w:noProof/>
                    <w:webHidden/>
                  </w:rPr>
                  <w:instrText xml:space="preserve"> PAGEREF _Toc195016151 \h </w:instrText>
                </w:r>
                <w:r>
                  <w:rPr>
                    <w:noProof/>
                    <w:webHidden/>
                  </w:rPr>
                </w:r>
                <w:r>
                  <w:rPr>
                    <w:noProof/>
                    <w:webHidden/>
                  </w:rPr>
                  <w:fldChar w:fldCharType="separate"/>
                </w:r>
                <w:r>
                  <w:rPr>
                    <w:noProof/>
                    <w:webHidden/>
                  </w:rPr>
                  <w:t>5</w:t>
                </w:r>
                <w:r>
                  <w:rPr>
                    <w:noProof/>
                    <w:webHidden/>
                  </w:rPr>
                  <w:fldChar w:fldCharType="end"/>
                </w:r>
              </w:hyperlink>
            </w:p>
            <w:p w:rsidR="00B45300" w:rsidRDefault="00B45300" w14:paraId="6E5B4946" w14:textId="65379A72">
              <w:pPr>
                <w:pStyle w:val="TOC2"/>
                <w:tabs>
                  <w:tab w:val="right" w:leader="dot" w:pos="9350"/>
                </w:tabs>
                <w:rPr>
                  <w:rFonts w:cstheme="minorBidi"/>
                  <w:smallCaps w:val="0"/>
                  <w:noProof/>
                  <w:kern w:val="2"/>
                  <w:sz w:val="24"/>
                  <w:szCs w:val="24"/>
                  <w:lang w:eastAsia="en-US"/>
                  <w14:ligatures w14:val="standardContextual"/>
                </w:rPr>
              </w:pPr>
              <w:hyperlink w:history="1" w:anchor="_Toc195016152">
                <w:r w:rsidRPr="008752D7">
                  <w:rPr>
                    <w:rStyle w:val="Hyperlink"/>
                    <w:rFonts w:ascii="Times New Roman" w:hAnsi="Times New Roman" w:eastAsia="Times New Roman" w:cs="Times New Roman"/>
                    <w:b/>
                    <w:bCs/>
                    <w:noProof/>
                    <w:lang w:eastAsia="en-US"/>
                  </w:rPr>
                  <w:t>Key Milestones</w:t>
                </w:r>
                <w:r>
                  <w:rPr>
                    <w:noProof/>
                    <w:webHidden/>
                  </w:rPr>
                  <w:tab/>
                </w:r>
                <w:r>
                  <w:rPr>
                    <w:noProof/>
                    <w:webHidden/>
                  </w:rPr>
                  <w:fldChar w:fldCharType="begin"/>
                </w:r>
                <w:r>
                  <w:rPr>
                    <w:noProof/>
                    <w:webHidden/>
                  </w:rPr>
                  <w:instrText xml:space="preserve"> PAGEREF _Toc195016152 \h </w:instrText>
                </w:r>
                <w:r>
                  <w:rPr>
                    <w:noProof/>
                    <w:webHidden/>
                  </w:rPr>
                </w:r>
                <w:r>
                  <w:rPr>
                    <w:noProof/>
                    <w:webHidden/>
                  </w:rPr>
                  <w:fldChar w:fldCharType="separate"/>
                </w:r>
                <w:r>
                  <w:rPr>
                    <w:noProof/>
                    <w:webHidden/>
                  </w:rPr>
                  <w:t>6</w:t>
                </w:r>
                <w:r>
                  <w:rPr>
                    <w:noProof/>
                    <w:webHidden/>
                  </w:rPr>
                  <w:fldChar w:fldCharType="end"/>
                </w:r>
              </w:hyperlink>
            </w:p>
            <w:p w:rsidR="00B45300" w:rsidRDefault="00B45300" w14:paraId="3F16F299" w14:textId="589F2BB2">
              <w:pPr>
                <w:pStyle w:val="TOC2"/>
                <w:tabs>
                  <w:tab w:val="right" w:leader="dot" w:pos="9350"/>
                </w:tabs>
                <w:rPr>
                  <w:rFonts w:cstheme="minorBidi"/>
                  <w:smallCaps w:val="0"/>
                  <w:noProof/>
                  <w:kern w:val="2"/>
                  <w:sz w:val="24"/>
                  <w:szCs w:val="24"/>
                  <w:lang w:eastAsia="en-US"/>
                  <w14:ligatures w14:val="standardContextual"/>
                </w:rPr>
              </w:pPr>
              <w:hyperlink w:history="1" w:anchor="_Toc195016153">
                <w:r w:rsidRPr="008752D7">
                  <w:rPr>
                    <w:rStyle w:val="Hyperlink"/>
                    <w:rFonts w:ascii="Times New Roman" w:hAnsi="Times New Roman" w:eastAsia="Times New Roman" w:cs="Times New Roman"/>
                    <w:b/>
                    <w:bCs/>
                    <w:noProof/>
                    <w:lang w:eastAsia="en-US"/>
                  </w:rPr>
                  <w:t>Assumptions and Constraints</w:t>
                </w:r>
                <w:r>
                  <w:rPr>
                    <w:noProof/>
                    <w:webHidden/>
                  </w:rPr>
                  <w:tab/>
                </w:r>
                <w:r>
                  <w:rPr>
                    <w:noProof/>
                    <w:webHidden/>
                  </w:rPr>
                  <w:fldChar w:fldCharType="begin"/>
                </w:r>
                <w:r>
                  <w:rPr>
                    <w:noProof/>
                    <w:webHidden/>
                  </w:rPr>
                  <w:instrText xml:space="preserve"> PAGEREF _Toc195016153 \h </w:instrText>
                </w:r>
                <w:r>
                  <w:rPr>
                    <w:noProof/>
                    <w:webHidden/>
                  </w:rPr>
                </w:r>
                <w:r>
                  <w:rPr>
                    <w:noProof/>
                    <w:webHidden/>
                  </w:rPr>
                  <w:fldChar w:fldCharType="separate"/>
                </w:r>
                <w:r>
                  <w:rPr>
                    <w:noProof/>
                    <w:webHidden/>
                  </w:rPr>
                  <w:t>6</w:t>
                </w:r>
                <w:r>
                  <w:rPr>
                    <w:noProof/>
                    <w:webHidden/>
                  </w:rPr>
                  <w:fldChar w:fldCharType="end"/>
                </w:r>
              </w:hyperlink>
            </w:p>
            <w:p w:rsidR="00B45300" w:rsidRDefault="00B45300" w14:paraId="6E65AE46" w14:textId="68703417">
              <w:pPr>
                <w:pStyle w:val="TOC2"/>
                <w:tabs>
                  <w:tab w:val="right" w:leader="dot" w:pos="9350"/>
                </w:tabs>
                <w:rPr>
                  <w:rFonts w:cstheme="minorBidi"/>
                  <w:smallCaps w:val="0"/>
                  <w:noProof/>
                  <w:kern w:val="2"/>
                  <w:sz w:val="24"/>
                  <w:szCs w:val="24"/>
                  <w:lang w:eastAsia="en-US"/>
                  <w14:ligatures w14:val="standardContextual"/>
                </w:rPr>
              </w:pPr>
              <w:hyperlink w:history="1" w:anchor="_Toc195016154">
                <w:r w:rsidRPr="008752D7">
                  <w:rPr>
                    <w:rStyle w:val="Hyperlink"/>
                    <w:rFonts w:ascii="Times New Roman" w:hAnsi="Times New Roman" w:eastAsia="Times New Roman" w:cs="Times New Roman"/>
                    <w:b/>
                    <w:bCs/>
                    <w:noProof/>
                    <w:lang w:eastAsia="en-US"/>
                  </w:rPr>
                  <w:t>Success Criteria</w:t>
                </w:r>
                <w:r>
                  <w:rPr>
                    <w:noProof/>
                    <w:webHidden/>
                  </w:rPr>
                  <w:tab/>
                </w:r>
                <w:r>
                  <w:rPr>
                    <w:noProof/>
                    <w:webHidden/>
                  </w:rPr>
                  <w:fldChar w:fldCharType="begin"/>
                </w:r>
                <w:r>
                  <w:rPr>
                    <w:noProof/>
                    <w:webHidden/>
                  </w:rPr>
                  <w:instrText xml:space="preserve"> PAGEREF _Toc195016154 \h </w:instrText>
                </w:r>
                <w:r>
                  <w:rPr>
                    <w:noProof/>
                    <w:webHidden/>
                  </w:rPr>
                </w:r>
                <w:r>
                  <w:rPr>
                    <w:noProof/>
                    <w:webHidden/>
                  </w:rPr>
                  <w:fldChar w:fldCharType="separate"/>
                </w:r>
                <w:r>
                  <w:rPr>
                    <w:noProof/>
                    <w:webHidden/>
                  </w:rPr>
                  <w:t>7</w:t>
                </w:r>
                <w:r>
                  <w:rPr>
                    <w:noProof/>
                    <w:webHidden/>
                  </w:rPr>
                  <w:fldChar w:fldCharType="end"/>
                </w:r>
              </w:hyperlink>
            </w:p>
            <w:p w:rsidR="00B45300" w:rsidRDefault="00B45300" w14:paraId="4DDB9356" w14:textId="3DD7C085">
              <w:pPr>
                <w:pStyle w:val="TOC2"/>
                <w:tabs>
                  <w:tab w:val="right" w:leader="dot" w:pos="9350"/>
                </w:tabs>
                <w:rPr>
                  <w:rFonts w:cstheme="minorBidi"/>
                  <w:smallCaps w:val="0"/>
                  <w:noProof/>
                  <w:kern w:val="2"/>
                  <w:sz w:val="24"/>
                  <w:szCs w:val="24"/>
                  <w:lang w:eastAsia="en-US"/>
                  <w14:ligatures w14:val="standardContextual"/>
                </w:rPr>
              </w:pPr>
              <w:hyperlink w:history="1" w:anchor="_Toc195016155">
                <w:r w:rsidRPr="008752D7">
                  <w:rPr>
                    <w:rStyle w:val="Hyperlink"/>
                    <w:rFonts w:ascii="Times New Roman" w:hAnsi="Times New Roman" w:eastAsia="Times New Roman" w:cs="Times New Roman"/>
                    <w:b/>
                    <w:bCs/>
                    <w:noProof/>
                    <w:lang w:eastAsia="en-US"/>
                  </w:rPr>
                  <w:t>Change Control for Payment API Integration</w:t>
                </w:r>
                <w:r>
                  <w:rPr>
                    <w:noProof/>
                    <w:webHidden/>
                  </w:rPr>
                  <w:tab/>
                </w:r>
                <w:r>
                  <w:rPr>
                    <w:noProof/>
                    <w:webHidden/>
                  </w:rPr>
                  <w:fldChar w:fldCharType="begin"/>
                </w:r>
                <w:r>
                  <w:rPr>
                    <w:noProof/>
                    <w:webHidden/>
                  </w:rPr>
                  <w:instrText xml:space="preserve"> PAGEREF _Toc195016155 \h </w:instrText>
                </w:r>
                <w:r>
                  <w:rPr>
                    <w:noProof/>
                    <w:webHidden/>
                  </w:rPr>
                </w:r>
                <w:r>
                  <w:rPr>
                    <w:noProof/>
                    <w:webHidden/>
                  </w:rPr>
                  <w:fldChar w:fldCharType="separate"/>
                </w:r>
                <w:r>
                  <w:rPr>
                    <w:noProof/>
                    <w:webHidden/>
                  </w:rPr>
                  <w:t>7</w:t>
                </w:r>
                <w:r>
                  <w:rPr>
                    <w:noProof/>
                    <w:webHidden/>
                  </w:rPr>
                  <w:fldChar w:fldCharType="end"/>
                </w:r>
              </w:hyperlink>
            </w:p>
            <w:p w:rsidR="00B45300" w:rsidRDefault="00B45300" w14:paraId="7BB03742" w14:textId="70BA6EB8">
              <w:pPr>
                <w:pStyle w:val="TOC2"/>
                <w:tabs>
                  <w:tab w:val="right" w:leader="dot" w:pos="9350"/>
                </w:tabs>
                <w:rPr>
                  <w:rFonts w:cstheme="minorBidi"/>
                  <w:smallCaps w:val="0"/>
                  <w:noProof/>
                  <w:kern w:val="2"/>
                  <w:sz w:val="24"/>
                  <w:szCs w:val="24"/>
                  <w:lang w:eastAsia="en-US"/>
                  <w14:ligatures w14:val="standardContextual"/>
                </w:rPr>
              </w:pPr>
              <w:hyperlink w:history="1" w:anchor="_Toc195016156">
                <w:r w:rsidRPr="008752D7">
                  <w:rPr>
                    <w:rStyle w:val="Hyperlink"/>
                    <w:rFonts w:ascii="Times New Roman" w:hAnsi="Times New Roman" w:eastAsia="Times New Roman" w:cs="Times New Roman"/>
                    <w:b/>
                    <w:bCs/>
                    <w:noProof/>
                    <w:lang w:eastAsia="en-US"/>
                  </w:rPr>
                  <w:t>Authorization and Approvals</w:t>
                </w:r>
                <w:r>
                  <w:rPr>
                    <w:noProof/>
                    <w:webHidden/>
                  </w:rPr>
                  <w:tab/>
                </w:r>
                <w:r>
                  <w:rPr>
                    <w:noProof/>
                    <w:webHidden/>
                  </w:rPr>
                  <w:fldChar w:fldCharType="begin"/>
                </w:r>
                <w:r>
                  <w:rPr>
                    <w:noProof/>
                    <w:webHidden/>
                  </w:rPr>
                  <w:instrText xml:space="preserve"> PAGEREF _Toc195016156 \h </w:instrText>
                </w:r>
                <w:r>
                  <w:rPr>
                    <w:noProof/>
                    <w:webHidden/>
                  </w:rPr>
                </w:r>
                <w:r>
                  <w:rPr>
                    <w:noProof/>
                    <w:webHidden/>
                  </w:rPr>
                  <w:fldChar w:fldCharType="separate"/>
                </w:r>
                <w:r>
                  <w:rPr>
                    <w:noProof/>
                    <w:webHidden/>
                  </w:rPr>
                  <w:t>7</w:t>
                </w:r>
                <w:r>
                  <w:rPr>
                    <w:noProof/>
                    <w:webHidden/>
                  </w:rPr>
                  <w:fldChar w:fldCharType="end"/>
                </w:r>
              </w:hyperlink>
            </w:p>
            <w:p w:rsidR="002D0A19" w:rsidRDefault="002D0A19" w14:paraId="18299600" w14:textId="3244EA32">
              <w:r w:rsidRPr="16D2EA52">
                <w:rPr>
                  <w:b/>
                  <w:bCs/>
                  <w:noProof/>
                </w:rPr>
                <w:fldChar w:fldCharType="end"/>
              </w:r>
            </w:p>
          </w:sdtContent>
        </w:sdt>
        <w:p w:rsidR="007F7ED8" w:rsidP="16D2EA52" w:rsidRDefault="007F7ED8" w14:paraId="39ABED07" w14:textId="7C0AE2A6">
          <w:pPr>
            <w:pStyle w:val="Heading1"/>
            <w:rPr>
              <w:rFonts w:ascii="Times New Roman" w:hAnsi="Times New Roman" w:eastAsia="Times New Roman" w:cs="Times New Roman"/>
              <w:b/>
              <w:bCs/>
              <w:kern w:val="36"/>
              <w:sz w:val="48"/>
              <w:szCs w:val="48"/>
              <w:lang w:eastAsia="en-US"/>
            </w:rPr>
          </w:pPr>
        </w:p>
        <w:p w:rsidR="007F7ED8" w:rsidP="16D2EA52" w:rsidRDefault="007F7ED8" w14:paraId="48A5EB5F" w14:textId="77777777">
          <w:pPr>
            <w:suppressAutoHyphens w:val="0"/>
            <w:rPr>
              <w:rFonts w:ascii="Times New Roman" w:hAnsi="Times New Roman" w:eastAsia="Times New Roman" w:cs="Times New Roman"/>
              <w:b/>
              <w:bCs/>
              <w:kern w:val="36"/>
              <w:sz w:val="48"/>
              <w:szCs w:val="48"/>
              <w:lang w:eastAsia="en-US"/>
            </w:rPr>
          </w:pPr>
          <w:r w:rsidRPr="16D2EA52">
            <w:rPr>
              <w:rFonts w:ascii="Times New Roman" w:hAnsi="Times New Roman" w:eastAsia="Times New Roman" w:cs="Times New Roman"/>
              <w:b/>
              <w:sz w:val="48"/>
              <w:szCs w:val="48"/>
              <w:lang w:eastAsia="en-US"/>
            </w:rPr>
            <w:br w:type="page"/>
          </w:r>
        </w:p>
        <w:p w:rsidR="00F71801" w:rsidP="16D2EA52" w:rsidRDefault="00A43691" w14:paraId="13CDA674" w14:textId="1E91B978">
          <w:pPr>
            <w:pStyle w:val="Heading1"/>
            <w:rPr>
              <w:rFonts w:ascii="Times New Roman" w:hAnsi="Times New Roman" w:eastAsia="Times New Roman" w:cs="Times New Roman"/>
              <w:b w:val="1"/>
              <w:bCs w:val="1"/>
              <w:kern w:val="36"/>
              <w:sz w:val="48"/>
              <w:szCs w:val="48"/>
              <w:lang w:eastAsia="en-US"/>
            </w:rPr>
          </w:pPr>
          <w:bookmarkStart w:name="_Toc195016143" w:id="0"/>
          <w:r w:rsidRPr="00A43691" w:rsidR="00A43691">
            <w:rPr>
              <w:rFonts w:ascii="Times New Roman" w:hAnsi="Times New Roman" w:eastAsia="Times New Roman" w:cs="Times New Roman"/>
              <w:b w:val="1"/>
              <w:bCs w:val="1"/>
              <w:kern w:val="36"/>
              <w:sz w:val="48"/>
              <w:szCs w:val="48"/>
              <w:lang w:eastAsia="en-US"/>
            </w:rPr>
            <w:t xml:space="preserve">Barber Shop Management System </w:t>
          </w:r>
          <w:r w:rsidRPr="0011086C" w:rsidR="0011086C">
            <w:rPr>
              <w:rFonts w:ascii="Times New Roman" w:hAnsi="Times New Roman" w:eastAsia="Times New Roman" w:cs="Times New Roman"/>
              <w:b w:val="1"/>
              <w:bCs w:val="1"/>
              <w:kern w:val="36"/>
              <w:sz w:val="48"/>
              <w:szCs w:val="48"/>
              <w:lang w:eastAsia="en-US"/>
            </w:rPr>
            <w:t xml:space="preserve">– </w:t>
          </w:r>
          <w:r w:rsidRPr="0011086C" w:rsidR="43A8A767">
            <w:rPr>
              <w:rFonts w:ascii="Times New Roman" w:hAnsi="Times New Roman" w:eastAsia="Times New Roman" w:cs="Times New Roman"/>
              <w:b w:val="1"/>
              <w:bCs w:val="1"/>
              <w:kern w:val="36"/>
              <w:sz w:val="48"/>
              <w:szCs w:val="48"/>
              <w:lang w:eastAsia="en-US"/>
            </w:rPr>
            <w:t xml:space="preserve">WBS Dictionary</w:t>
          </w:r>
          <w:bookmarkEnd w:id="0"/>
        </w:p>
        <w:p w:rsidR="00F71801" w:rsidP="00160A33" w:rsidRDefault="00231576" w14:paraId="79388332" w14:textId="3C65BBE1">
          <w:pPr>
            <w:rPr>
              <w:lang w:eastAsia="en-US"/>
            </w:rPr>
          </w:pPr>
          <w:r w:rsidRPr="00231576">
            <w:rPr>
              <w:lang w:eastAsia="en-US"/>
            </w:rPr>
            <w:t>CIS 4375 – Capstone Team</w:t>
          </w:r>
          <w:r w:rsidR="0011086C">
            <w:rPr>
              <w:lang w:eastAsia="en-US"/>
            </w:rPr>
            <w:t xml:space="preserve"> </w:t>
          </w:r>
          <w:r w:rsidRPr="0011086C" w:rsidR="0011086C">
            <w:rPr>
              <w:lang w:eastAsia="en-US"/>
            </w:rPr>
            <w:t xml:space="preserve">| </w:t>
          </w:r>
          <w:r w:rsidRPr="5FBD4959" w:rsidR="0011086C">
            <w:rPr>
              <w:lang w:eastAsia="en-US"/>
            </w:rPr>
            <w:t>Spring 2025</w:t>
          </w:r>
        </w:p>
        <w:p w:rsidR="00F71801" w:rsidP="00160A33" w:rsidRDefault="193BBB86" w14:paraId="5296BD7F" w14:textId="77777777">
          <w:pPr>
            <w:rPr>
              <w:lang w:eastAsia="en-US"/>
            </w:rPr>
          </w:pPr>
          <w:r w:rsidRPr="5FBD4959">
            <w:rPr>
              <w:lang w:eastAsia="en-US"/>
            </w:rPr>
            <w:t>Project Manager: Emad Abbasi</w:t>
          </w:r>
        </w:p>
        <w:p w:rsidR="00F71801" w:rsidP="00160A33" w:rsidRDefault="193BBB86" w14:paraId="4B62D328" w14:textId="77777777">
          <w:pPr>
            <w:rPr>
              <w:lang w:eastAsia="en-US"/>
            </w:rPr>
          </w:pPr>
          <w:r w:rsidRPr="5FBD4959">
            <w:rPr>
              <w:lang w:eastAsia="en-US"/>
            </w:rPr>
            <w:t>Team Members: Emad Abbasi, Sarah Yao, Trinity Klein, Jeremiah Jarina, Anthony Perla, Elias Moshood, Isiah Morales</w:t>
          </w:r>
        </w:p>
        <w:p w:rsidRPr="00F71801" w:rsidR="00231576" w:rsidP="00160A33" w:rsidRDefault="00231576" w14:paraId="1ECE4CDC" w14:textId="62719D8E">
          <w:pPr>
            <w:rPr>
              <w:kern w:val="36"/>
              <w:sz w:val="48"/>
              <w:szCs w:val="48"/>
              <w:lang w:eastAsia="en-US"/>
            </w:rPr>
          </w:pPr>
          <w:r w:rsidRPr="0011086C">
            <w:rPr>
              <w:lang w:eastAsia="en-US"/>
            </w:rPr>
            <w:t>Sponsor:</w:t>
          </w:r>
          <w:r w:rsidRPr="5FBD4959">
            <w:rPr>
              <w:lang w:eastAsia="en-US"/>
            </w:rPr>
            <w:t xml:space="preserve"> </w:t>
          </w:r>
          <w:r w:rsidRPr="5FBD4959" w:rsidR="29C7B52A">
            <w:rPr>
              <w:lang w:eastAsia="en-US"/>
            </w:rPr>
            <w:t xml:space="preserve">Carlos "El Tigre" Zuniga Cuts, </w:t>
          </w:r>
          <w:r w:rsidRPr="5FBD4959">
            <w:rPr>
              <w:lang w:eastAsia="en-US"/>
            </w:rPr>
            <w:t xml:space="preserve">Local Barber </w:t>
          </w:r>
          <w:r w:rsidRPr="5FBD4959">
            <w:rPr>
              <w:i/>
              <w:iCs/>
              <w:lang w:eastAsia="en-US"/>
            </w:rPr>
            <w:t>(Contact via Product Owner, Anthony Perla)</w:t>
          </w:r>
        </w:p>
        <w:p w:rsidR="2C00E8F1" w:rsidP="547D707B" w:rsidRDefault="2C00E8F1" w14:paraId="263782CE" w14:textId="1C0EDBCC">
          <w:pPr>
            <w:spacing w:beforeAutospacing="on" w:afterAutospacing="on"/>
            <w:ind w:firstLine="0"/>
            <w:outlineLvl w:val="1"/>
            <w:rPr>
              <w:rFonts w:ascii="Times New Roman" w:hAnsi="Times New Roman" w:eastAsia="Times New Roman" w:cs="Times New Roman"/>
              <w:b w:val="1"/>
              <w:bCs w:val="1"/>
              <w:sz w:val="36"/>
              <w:szCs w:val="36"/>
              <w:lang w:eastAsia="en-US"/>
            </w:rPr>
          </w:pPr>
          <w:bookmarkStart w:name="_Toc195016144" w:id="1"/>
          <w:r w:rsidRPr="547D707B" w:rsidR="2C00E8F1">
            <w:rPr>
              <w:rFonts w:ascii="Times New Roman" w:hAnsi="Times New Roman" w:eastAsia="Times New Roman" w:cs="Times New Roman"/>
              <w:b w:val="1"/>
              <w:bCs w:val="1"/>
              <w:sz w:val="36"/>
              <w:szCs w:val="36"/>
              <w:lang w:eastAsia="en-US"/>
            </w:rPr>
            <w:t>WBS Dictionary</w:t>
          </w:r>
          <w:bookmarkEnd w:id="1"/>
        </w:p>
        <w:p w:rsidR="2C00E8F1" w:rsidP="547D707B" w:rsidRDefault="2C00E8F1" w14:paraId="68DC095D" w14:textId="3735507D">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Decide Team Cadence</w:t>
          </w:r>
        </w:p>
        <w:p w:rsidR="2C00E8F1" w:rsidP="547D707B" w:rsidRDefault="2C00E8F1" w14:paraId="2CCA3834" w14:textId="6ABCCBAC">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w:t>
          </w:r>
        </w:p>
        <w:p w:rsidR="2C00E8F1" w:rsidP="547D707B" w:rsidRDefault="2C00E8F1" w14:paraId="0C4AEEA9" w14:textId="2E962A3A">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Define how often the team will meet, what platforms will be used for communication (e.g., Microsoft Teams, email), and how collaboration will be managed throughout the project. This task establishes a consistent rhythm for Agile ceremonies such as sprint planning, reviews, and retrospectives. It also includes team alignment on expectations for attendance and communication responsiveness.</w:t>
          </w:r>
        </w:p>
        <w:p w:rsidR="2C00E8F1" w:rsidP="547D707B" w:rsidRDefault="2C00E8F1" w14:paraId="415507D3" w14:textId="49CBBFB5">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Emad Abbasi</w:t>
          </w:r>
        </w:p>
        <w:p w:rsidR="2C00E8F1" w:rsidP="547D707B" w:rsidRDefault="2C00E8F1" w14:paraId="0196F3C0" w14:textId="638A52DA">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None</w:t>
          </w:r>
        </w:p>
        <w:p w:rsidR="2C00E8F1" w:rsidP="547D707B" w:rsidRDefault="2C00E8F1" w14:paraId="545F1DAF" w14:textId="18CA8BFB">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5</w:t>
          </w:r>
        </w:p>
        <w:p w:rsidR="2C00E8F1" w:rsidP="547D707B" w:rsidRDefault="2C00E8F1" w14:paraId="211EB1D9" w14:textId="59388110">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A recurring meeting schedule is documented and agreed upon by all team members. Communication platforms are fully set up with working access for all participants. The entire team demonstrates understanding of and commitment to the collaboration structure.</w:t>
          </w:r>
        </w:p>
        <w:p w:rsidR="2C00E8F1" w:rsidP="547D707B" w:rsidRDefault="2C00E8F1" w14:paraId="026FF429" w14:textId="2920548F">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Design Team Branding</w:t>
          </w:r>
        </w:p>
        <w:p w:rsidR="2C00E8F1" w:rsidP="547D707B" w:rsidRDefault="2C00E8F1" w14:paraId="07895493" w14:textId="0E8E28A5">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2</w:t>
          </w:r>
        </w:p>
        <w:p w:rsidR="2C00E8F1" w:rsidP="547D707B" w:rsidRDefault="2C00E8F1" w14:paraId="6F335700" w14:textId="5F10CB3F">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Create a unique team identity including a name, logo, and design aesthetic for use in presentations, documentation, and final materials. The branding will reflect the professional image of the team and may incorporate elements from the barber shop industry. A finalized brand kit (logo, colors, font) should be delivered for use throughout the project.</w:t>
          </w:r>
        </w:p>
        <w:p w:rsidR="2C00E8F1" w:rsidP="547D707B" w:rsidRDefault="2C00E8F1" w14:paraId="559E9734" w14:textId="139BF06D">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Jeremiah Jarina</w:t>
          </w:r>
        </w:p>
        <w:p w:rsidR="2C00E8F1" w:rsidP="547D707B" w:rsidRDefault="2C00E8F1" w14:paraId="03BDE270" w14:textId="561EF924">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None</w:t>
          </w:r>
        </w:p>
        <w:p w:rsidR="2C00E8F1" w:rsidP="547D707B" w:rsidRDefault="2C00E8F1" w14:paraId="652D546F" w14:textId="2B1EE5DE">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6</w:t>
          </w:r>
        </w:p>
        <w:p w:rsidR="2C00E8F1" w:rsidP="547D707B" w:rsidRDefault="2C00E8F1" w14:paraId="26717389" w14:textId="52972188">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A visually appealing and finalized logo and branding guideline document are created and reviewed by the team. The assets must be available in various formats for use in slide decks, reports, and the final demo. Branding should be cohesive and consistent across all project materials.</w:t>
          </w:r>
        </w:p>
        <w:p w:rsidR="2C00E8F1" w:rsidP="547D707B" w:rsidRDefault="2C00E8F1" w14:paraId="2C4CD69B" w14:textId="512C2872">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Decide PM Methodology</w:t>
          </w:r>
        </w:p>
        <w:p w:rsidR="2C00E8F1" w:rsidP="547D707B" w:rsidRDefault="2C00E8F1" w14:paraId="62B7FBB2" w14:textId="12455436">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3</w:t>
          </w:r>
        </w:p>
        <w:p w:rsidR="2C00E8F1" w:rsidP="547D707B" w:rsidRDefault="2C00E8F1" w14:paraId="0968872C" w14:textId="44D1CB2D">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Determine the project management methodology that will guide the team, such as Scrum, Kanban, or a hybrid Agile approach. This includes outlining how sprints will be planned, how progress will be tracked, and what roles each team member will assume. The selected methodology must align with both course expectations and team capabilities.</w:t>
          </w:r>
        </w:p>
        <w:p w:rsidR="2C00E8F1" w:rsidP="547D707B" w:rsidRDefault="2C00E8F1" w14:paraId="25D53E74" w14:textId="15C91BAF">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Emad Abbasi</w:t>
          </w:r>
        </w:p>
        <w:p w:rsidR="2C00E8F1" w:rsidP="547D707B" w:rsidRDefault="2C00E8F1" w14:paraId="1798C046" w14:textId="5F9E25BD">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None</w:t>
          </w:r>
        </w:p>
        <w:p w:rsidR="2C00E8F1" w:rsidP="547D707B" w:rsidRDefault="2C00E8F1" w14:paraId="729321E3" w14:textId="2E80C4CA">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4</w:t>
          </w:r>
        </w:p>
        <w:p w:rsidR="2C00E8F1" w:rsidP="547D707B" w:rsidRDefault="2C00E8F1" w14:paraId="5E6F185C" w14:textId="090E0EC6">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A methodology document is written and distributed to the team outlining ceremonies, responsibilities, tools, and sprint cadence. The team must agree to adopt the framework for consistent execution. The methodology is referenced during sprint retrospectives and planning.</w:t>
          </w:r>
        </w:p>
        <w:p w:rsidR="2C00E8F1" w:rsidP="547D707B" w:rsidRDefault="2C00E8F1" w14:paraId="025DCF3B" w14:textId="66DBDE1F">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Get a Sponsor Strategy</w:t>
          </w:r>
        </w:p>
        <w:p w:rsidR="2C00E8F1" w:rsidP="547D707B" w:rsidRDefault="2C00E8F1" w14:paraId="27F35D0E" w14:textId="53D29B37">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4</w:t>
          </w:r>
        </w:p>
        <w:p w:rsidR="2C00E8F1" w:rsidP="547D707B" w:rsidRDefault="2C00E8F1" w14:paraId="5028573A" w14:textId="1203C436">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Develop a communication and engagement plan for the sponsor that includes how feedback will be collected and how expectations will be managed throughout the project lifecycle. The strategy should ensure regular touchpoints and clear methods for presenting deliverables and gathering input. It also defines how the team will handle scope clarification or change requests.</w:t>
          </w:r>
        </w:p>
        <w:p w:rsidR="2C00E8F1" w:rsidP="547D707B" w:rsidRDefault="2C00E8F1" w14:paraId="7C1AF174" w14:textId="7D5D9576">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Anthony Perla</w:t>
          </w:r>
        </w:p>
        <w:p w:rsidR="2C00E8F1" w:rsidP="547D707B" w:rsidRDefault="2C00E8F1" w14:paraId="58253ACF" w14:textId="432DE4AF">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None</w:t>
          </w:r>
        </w:p>
        <w:p w:rsidR="2C00E8F1" w:rsidP="547D707B" w:rsidRDefault="2C00E8F1" w14:paraId="30DB0603" w14:textId="62191522">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6</w:t>
          </w:r>
        </w:p>
        <w:p w:rsidR="2C00E8F1" w:rsidP="547D707B" w:rsidRDefault="2C00E8F1" w14:paraId="413794D5" w14:textId="402A7D65">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A documented strategy including sponsor meeting frequency, communication formats, and feedback protocols is finalized. The sponsor confirms understanding and approval of the strategy. Team members involved in sponsor interactions follow the defined approach consistently.</w:t>
          </w:r>
        </w:p>
        <w:p w:rsidR="2C00E8F1" w:rsidP="547D707B" w:rsidRDefault="2C00E8F1" w14:paraId="07B9B1E0" w14:textId="7153EBD6">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Set Up Technical Infrastructure</w:t>
          </w:r>
        </w:p>
        <w:p w:rsidR="2C00E8F1" w:rsidP="547D707B" w:rsidRDefault="2C00E8F1" w14:paraId="6204A13D" w14:textId="5AD30D0C">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5</w:t>
          </w:r>
        </w:p>
        <w:p w:rsidR="2C00E8F1" w:rsidP="547D707B" w:rsidRDefault="2C00E8F1" w14:paraId="7AE23057" w14:textId="5C3D8397">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Configure all tools and platforms required for development, including Azure DevOps for backlog management, GitHub for version control, and secure communication tools. This also includes setting up permissions, environments, and cloud resources if applicable. Access and functionality must be validated across all team members.</w:t>
          </w:r>
        </w:p>
        <w:p w:rsidR="2C00E8F1" w:rsidP="547D707B" w:rsidRDefault="2C00E8F1" w14:paraId="74513398" w14:textId="65E1FE54">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Emad Abbasi</w:t>
          </w:r>
        </w:p>
        <w:p w:rsidR="2C00E8F1" w:rsidP="547D707B" w:rsidRDefault="2C00E8F1" w14:paraId="14735B8A" w14:textId="6A1AA724">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None</w:t>
          </w:r>
        </w:p>
        <w:p w:rsidR="2C00E8F1" w:rsidP="547D707B" w:rsidRDefault="2C00E8F1" w14:paraId="0DC1DB3E" w14:textId="0BED4D0F">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8</w:t>
          </w:r>
        </w:p>
        <w:p w:rsidR="2C00E8F1" w:rsidP="547D707B" w:rsidRDefault="2C00E8F1" w14:paraId="2C14F642" w14:textId="64317666">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All necessary technical platforms are accessible and functional for the entire team. Initial project repository, sprint board, and communication channels are tested and operational. Team members are briefed on the use of each tool.</w:t>
          </w:r>
        </w:p>
        <w:p w:rsidR="2C00E8F1" w:rsidP="547D707B" w:rsidRDefault="2C00E8F1" w14:paraId="22A8F37E" w14:textId="66A0AD86">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Get a GitHub Repository Setup</w:t>
          </w:r>
        </w:p>
        <w:p w:rsidR="2C00E8F1" w:rsidP="547D707B" w:rsidRDefault="2C00E8F1" w14:paraId="53CE5773" w14:textId="44481BD7">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6</w:t>
          </w:r>
        </w:p>
        <w:p w:rsidR="2C00E8F1" w:rsidP="547D707B" w:rsidRDefault="2C00E8F1" w14:paraId="2FAE6DB9" w14:textId="7264E1FF">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Create the team’s main GitHub repository, define version control conventions, and set up initial branches for development and deployment. Establish rules for pull requests, issue tracking, and commit message formatting. The repository should be protected and include an appropriate README file.</w:t>
          </w:r>
        </w:p>
        <w:p w:rsidR="2C00E8F1" w:rsidP="547D707B" w:rsidRDefault="2C00E8F1" w14:paraId="2B2A37A9" w14:textId="3B7C7A4E">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Moshood Elias</w:t>
          </w:r>
        </w:p>
        <w:p w:rsidR="2C00E8F1" w:rsidP="547D707B" w:rsidRDefault="2C00E8F1" w14:paraId="58BC8A40" w14:textId="7DD58F07">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None</w:t>
          </w:r>
        </w:p>
        <w:p w:rsidR="2C00E8F1" w:rsidP="547D707B" w:rsidRDefault="2C00E8F1" w14:paraId="7124E434" w14:textId="6F76F730">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4</w:t>
          </w:r>
        </w:p>
        <w:p w:rsidR="2C00E8F1" w:rsidP="547D707B" w:rsidRDefault="2C00E8F1" w14:paraId="377FF30C" w14:textId="6A0D972F">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The repository is live, structured according to team conventions, and team members have push/pull access. A branch protection policy is in place, and an initial commit is created. Development workflows are clearly defined and documented in the repo.</w:t>
          </w:r>
        </w:p>
        <w:p w:rsidR="2C00E8F1" w:rsidP="547D707B" w:rsidRDefault="2C00E8F1" w14:paraId="18148C16" w14:textId="34EB3ED5">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Document SDLC Process</w:t>
          </w:r>
        </w:p>
        <w:p w:rsidR="2C00E8F1" w:rsidP="547D707B" w:rsidRDefault="2C00E8F1" w14:paraId="63F6561C" w14:textId="796E7813">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7</w:t>
          </w:r>
        </w:p>
        <w:p w:rsidR="2C00E8F1" w:rsidP="547D707B" w:rsidRDefault="2C00E8F1" w14:paraId="606760EE" w14:textId="763ED6B5">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Define the Software Development Life Cycle (SDLC) model the team will follow, including phases like planning, design, implementation, testing, and deployment. This documentation should include tools, roles, and deliverables associated with each phase. The SDLC model must be aligned with the chosen Agile methodology.</w:t>
          </w:r>
        </w:p>
        <w:p w:rsidR="2C00E8F1" w:rsidP="547D707B" w:rsidRDefault="2C00E8F1" w14:paraId="2FDC5A8D" w14:textId="05AFCB7C">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Trinity Klein</w:t>
          </w:r>
        </w:p>
        <w:p w:rsidR="2C00E8F1" w:rsidP="547D707B" w:rsidRDefault="2C00E8F1" w14:paraId="0F9D3D38" w14:textId="2E3460C5">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None</w:t>
          </w:r>
        </w:p>
        <w:p w:rsidR="2C00E8F1" w:rsidP="547D707B" w:rsidRDefault="2C00E8F1" w14:paraId="1237C483" w14:textId="02A59EBC">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5</w:t>
          </w:r>
        </w:p>
        <w:p w:rsidR="2C00E8F1" w:rsidP="547D707B" w:rsidRDefault="2C00E8F1" w14:paraId="670A653E" w14:textId="4D7F54F4">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A complete SDLC document is written and approved by the team. The process is shared in the project documentation repository. It is referenced throughout project execution to guide development decisions.</w:t>
          </w:r>
        </w:p>
        <w:p w:rsidR="2C00E8F1" w:rsidP="547D707B" w:rsidRDefault="2C00E8F1" w14:paraId="1C51E780" w14:textId="15E21134">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Implement User Authentication</w:t>
          </w:r>
        </w:p>
        <w:p w:rsidR="2C00E8F1" w:rsidP="547D707B" w:rsidRDefault="2C00E8F1" w14:paraId="77F41CCB" w14:textId="79F31492">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8</w:t>
          </w:r>
        </w:p>
        <w:p w:rsidR="2C00E8F1" w:rsidP="547D707B" w:rsidRDefault="2C00E8F1" w14:paraId="131AE050" w14:textId="1B48A8A6">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Develop and integrate a secure login system using token-based authentication, with encrypted password handling and validation logic. This functionality will support future features requiring secure access. Authentication endpoints must be tested for reliability and security vulnerabilities.</w:t>
          </w:r>
        </w:p>
        <w:p w:rsidR="2C00E8F1" w:rsidP="547D707B" w:rsidRDefault="2C00E8F1" w14:paraId="63BE94B9" w14:textId="38855A07">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Sarah Yao</w:t>
          </w:r>
        </w:p>
        <w:p w:rsidR="2C00E8F1" w:rsidP="547D707B" w:rsidRDefault="2C00E8F1" w14:paraId="03F2CC07" w14:textId="4129CD94">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None</w:t>
          </w:r>
        </w:p>
        <w:p w:rsidR="2C00E8F1" w:rsidP="547D707B" w:rsidRDefault="2C00E8F1" w14:paraId="0A024957" w14:textId="7A11BE11">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10</w:t>
          </w:r>
        </w:p>
        <w:p w:rsidR="2C00E8F1" w:rsidP="547D707B" w:rsidRDefault="2C00E8F1" w14:paraId="700A8FB5" w14:textId="3DDBCB64">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Users are able to securely log in and log out using encrypted credentials and access tokens. The authentication logic has been tested and documented. The feature integrates cleanly into the broader application without errors.</w:t>
          </w:r>
        </w:p>
        <w:p w:rsidR="2C00E8F1" w:rsidP="547D707B" w:rsidRDefault="2C00E8F1" w14:paraId="3D82D329" w14:textId="723C953A">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Implement Role-Based Access Control</w:t>
          </w:r>
        </w:p>
        <w:p w:rsidR="2C00E8F1" w:rsidP="547D707B" w:rsidRDefault="2C00E8F1" w14:paraId="6583CEF3" w14:textId="6255CB2D">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9</w:t>
          </w:r>
        </w:p>
        <w:p w:rsidR="2C00E8F1" w:rsidP="547D707B" w:rsidRDefault="2C00E8F1" w14:paraId="5564FCBF" w14:textId="6CD262F7">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Create a system to restrict and manage access based on user roles such as Admin, Barber, and Customer. This includes backend validation and front-end access controls. Roles must be enforced consistently across all application features.</w:t>
          </w:r>
        </w:p>
        <w:p w:rsidR="2C00E8F1" w:rsidP="547D707B" w:rsidRDefault="2C00E8F1" w14:paraId="569CDCAB" w14:textId="0D5D8192">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Moshood Elias</w:t>
          </w:r>
        </w:p>
        <w:p w:rsidR="2C00E8F1" w:rsidP="547D707B" w:rsidRDefault="2C00E8F1" w14:paraId="47002291" w14:textId="4CD16311">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8</w:t>
          </w:r>
        </w:p>
        <w:p w:rsidR="2C00E8F1" w:rsidP="547D707B" w:rsidRDefault="2C00E8F1" w14:paraId="342494AC" w14:textId="08FAA6E5">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12</w:t>
          </w:r>
        </w:p>
        <w:p w:rsidR="2C00E8F1" w:rsidP="547D707B" w:rsidRDefault="2C00E8F1" w14:paraId="22A4B87F" w14:textId="32B10E59">
          <w:pPr>
            <w:pStyle w:val="ListParagraph"/>
            <w:numPr>
              <w:ilvl w:val="1"/>
              <w:numId w:val="30"/>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Each user role can access only its permitted functions. Tests confirm access control is enforced across endpoints and UI. Security review ensures no privilege escalation is possible.</w:t>
          </w:r>
        </w:p>
        <w:p w:rsidR="2C00E8F1" w:rsidP="547D707B" w:rsidRDefault="2C00E8F1" w14:paraId="1B966251" w14:textId="5DF69526">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Set Up Database Schema</w:t>
          </w:r>
        </w:p>
        <w:p w:rsidR="2C00E8F1" w:rsidP="547D707B" w:rsidRDefault="2C00E8F1" w14:paraId="6BE3A4CC" w14:textId="1C3A63E6">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10</w:t>
          </w:r>
        </w:p>
        <w:p w:rsidR="2C00E8F1" w:rsidP="547D707B" w:rsidRDefault="2C00E8F1" w14:paraId="1D988AAB" w14:textId="5A6727B2">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Design and deploy the SQL-based relational database, including tables for appointments, customers, users, and services. Ensure all relationships and constraints are properly defined. Use ER diagrams and database scripts to support documentation.</w:t>
          </w:r>
        </w:p>
        <w:p w:rsidR="2C00E8F1" w:rsidP="547D707B" w:rsidRDefault="2C00E8F1" w14:paraId="79FD17BE" w14:textId="5B299900">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Moshood Elias</w:t>
          </w:r>
        </w:p>
        <w:p w:rsidR="2C00E8F1" w:rsidP="547D707B" w:rsidRDefault="2C00E8F1" w14:paraId="5EBAAD04" w14:textId="365F0A23">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8</w:t>
          </w:r>
        </w:p>
        <w:p w:rsidR="2C00E8F1" w:rsidP="547D707B" w:rsidRDefault="2C00E8F1" w14:paraId="6C24ACE8" w14:textId="50B523A6">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15</w:t>
          </w:r>
        </w:p>
        <w:p w:rsidR="2C00E8F1" w:rsidP="547D707B" w:rsidRDefault="2C00E8F1" w14:paraId="40E2E5C1" w14:textId="2B011067">
          <w:pPr>
            <w:pStyle w:val="ListParagraph"/>
            <w:numPr>
              <w:ilvl w:val="0"/>
              <w:numId w:val="3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The schema is deployed to the development environment and verified through testing. Documentation includes ERD and SQL DDL statements. All necessary relationships, indexes, and constraints are present.</w:t>
          </w:r>
        </w:p>
        <w:p w:rsidR="2C00E8F1" w:rsidP="547D707B" w:rsidRDefault="2C00E8F1" w14:paraId="2BA8B29A" w14:textId="60DA2E2D">
          <w:pPr>
            <w:pStyle w:val="ListParagraph"/>
            <w:numPr>
              <w:ilvl w:val="0"/>
              <w:numId w:val="32"/>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Create Appointment Scheduling UI</w:t>
          </w:r>
        </w:p>
        <w:p w:rsidR="2C00E8F1" w:rsidP="547D707B" w:rsidRDefault="2C00E8F1" w14:paraId="238F6580" w14:textId="28F0802A">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11</w:t>
          </w:r>
        </w:p>
        <w:p w:rsidR="2C00E8F1" w:rsidP="547D707B" w:rsidRDefault="2C00E8F1" w14:paraId="612027F8" w14:textId="381ACBD1">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Build a user-friendly interface for booking, rescheduling, and canceling appointments. The interface should reflect real-time availability and follow modern UX standards. Front-end should communicate seamlessly with back-end services.</w:t>
          </w:r>
        </w:p>
        <w:p w:rsidR="2C00E8F1" w:rsidP="547D707B" w:rsidRDefault="2C00E8F1" w14:paraId="2BDB4C33" w14:textId="47FFF6CD">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Jeremiah Jarina</w:t>
          </w:r>
        </w:p>
        <w:p w:rsidR="2C00E8F1" w:rsidP="547D707B" w:rsidRDefault="2C00E8F1" w14:paraId="3887D775" w14:textId="3BE2CD5F">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10</w:t>
          </w:r>
        </w:p>
        <w:p w:rsidR="2C00E8F1" w:rsidP="547D707B" w:rsidRDefault="2C00E8F1" w14:paraId="508D906E" w14:textId="2A34304A">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12</w:t>
          </w:r>
        </w:p>
        <w:p w:rsidR="2C00E8F1" w:rsidP="547D707B" w:rsidRDefault="2C00E8F1" w14:paraId="7DF60FBD" w14:textId="1E6DBC91">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Users can interact with the scheduling system with no errors or UI bugs. Functionality includes selection of date, time, and service. The interface passes usability testing.</w:t>
          </w:r>
        </w:p>
        <w:p w:rsidR="2C00E8F1" w:rsidP="547D707B" w:rsidRDefault="2C00E8F1" w14:paraId="251A90F2" w14:textId="72FC072D">
          <w:pPr>
            <w:pStyle w:val="ListParagraph"/>
            <w:numPr>
              <w:ilvl w:val="0"/>
              <w:numId w:val="34"/>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Develop Appointment CRUD Operations</w:t>
          </w:r>
        </w:p>
        <w:p w:rsidR="2C00E8F1" w:rsidP="547D707B" w:rsidRDefault="2C00E8F1" w14:paraId="1C050CDE" w14:textId="44D1C9E7">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12</w:t>
          </w:r>
        </w:p>
        <w:p w:rsidR="2C00E8F1" w:rsidP="547D707B" w:rsidRDefault="2C00E8F1" w14:paraId="5DAFE3D0" w14:textId="20584665">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Implement the backend logic for creating, reading, updating, and deleting appointments. This will serve as the core of appointment management functionality. Endpoints must handle business rules such as no overlapping appointments.</w:t>
          </w:r>
        </w:p>
        <w:p w:rsidR="2C00E8F1" w:rsidP="547D707B" w:rsidRDefault="2C00E8F1" w14:paraId="4677B290" w14:textId="22CDC223">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Sarah Yao</w:t>
          </w:r>
        </w:p>
        <w:p w:rsidR="2C00E8F1" w:rsidP="547D707B" w:rsidRDefault="2C00E8F1" w14:paraId="5C080EF8" w14:textId="737A0138">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10</w:t>
          </w:r>
        </w:p>
        <w:p w:rsidR="2C00E8F1" w:rsidP="547D707B" w:rsidRDefault="2C00E8F1" w14:paraId="7EE86531" w14:textId="520A6CB9">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14</w:t>
          </w:r>
        </w:p>
        <w:p w:rsidR="2C00E8F1" w:rsidP="547D707B" w:rsidRDefault="2C00E8F1" w14:paraId="77873FF4" w14:textId="077AC24C">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All CRUD operations are functional and integrated with the database. API endpoints are tested using Postman or similar tools. Error handling and validation are in place.</w:t>
          </w:r>
        </w:p>
        <w:p w:rsidR="2C00E8F1" w:rsidP="547D707B" w:rsidRDefault="2C00E8F1" w14:paraId="1D3A2A86" w14:textId="50B16CAA">
          <w:pPr>
            <w:pStyle w:val="ListParagraph"/>
            <w:numPr>
              <w:ilvl w:val="0"/>
              <w:numId w:val="36"/>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Customer Profile Management</w:t>
          </w:r>
        </w:p>
        <w:p w:rsidR="2C00E8F1" w:rsidP="547D707B" w:rsidRDefault="2C00E8F1" w14:paraId="05496615" w14:textId="66AC65A2">
          <w:pPr>
            <w:pStyle w:val="ListParagraph"/>
            <w:numPr>
              <w:ilvl w:val="0"/>
              <w:numId w:val="37"/>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13</w:t>
          </w:r>
        </w:p>
        <w:p w:rsidR="2C00E8F1" w:rsidP="547D707B" w:rsidRDefault="2C00E8F1" w14:paraId="187DF05A" w14:textId="75E05E4E">
          <w:pPr>
            <w:pStyle w:val="ListParagraph"/>
            <w:numPr>
              <w:ilvl w:val="0"/>
              <w:numId w:val="37"/>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Create features to manage customer profiles including contact information, service history, and preferences. This data must be stored securely and accessible only to authorized users. Interfaces and APIs should allow for updates and record browsing.</w:t>
          </w:r>
        </w:p>
        <w:p w:rsidR="2C00E8F1" w:rsidP="547D707B" w:rsidRDefault="2C00E8F1" w14:paraId="2EF8ED2E" w14:textId="1928D360">
          <w:pPr>
            <w:pStyle w:val="ListParagraph"/>
            <w:numPr>
              <w:ilvl w:val="0"/>
              <w:numId w:val="37"/>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Sarah Yao</w:t>
          </w:r>
        </w:p>
        <w:p w:rsidR="2C00E8F1" w:rsidP="547D707B" w:rsidRDefault="2C00E8F1" w14:paraId="26D7931B" w14:textId="2D3215A5">
          <w:pPr>
            <w:pStyle w:val="ListParagraph"/>
            <w:numPr>
              <w:ilvl w:val="0"/>
              <w:numId w:val="37"/>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10</w:t>
          </w:r>
        </w:p>
        <w:p w:rsidR="2C00E8F1" w:rsidP="547D707B" w:rsidRDefault="2C00E8F1" w14:paraId="257978A1" w14:textId="34F7C0BD">
          <w:pPr>
            <w:pStyle w:val="ListParagraph"/>
            <w:numPr>
              <w:ilvl w:val="0"/>
              <w:numId w:val="37"/>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10</w:t>
          </w:r>
        </w:p>
        <w:p w:rsidR="2C00E8F1" w:rsidP="547D707B" w:rsidRDefault="2C00E8F1" w14:paraId="2F737C11" w14:textId="0B51BD23">
          <w:pPr>
            <w:pStyle w:val="ListParagraph"/>
            <w:numPr>
              <w:ilvl w:val="0"/>
              <w:numId w:val="37"/>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Customer data is stored, retrieved, and updated without errors. The feature includes secure forms, data validation, and audit logs. User permissions are enforced.</w:t>
          </w:r>
        </w:p>
        <w:p w:rsidR="2C00E8F1" w:rsidP="547D707B" w:rsidRDefault="2C00E8F1" w14:paraId="4BBAC94B" w14:textId="1A98E6C8">
          <w:pPr>
            <w:pStyle w:val="ListParagraph"/>
            <w:numPr>
              <w:ilvl w:val="0"/>
              <w:numId w:val="38"/>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Appointment Notifications</w:t>
          </w:r>
        </w:p>
        <w:p w:rsidR="2C00E8F1" w:rsidP="547D707B" w:rsidRDefault="2C00E8F1" w14:paraId="1081BC68" w14:textId="029DCB4F">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14</w:t>
          </w:r>
        </w:p>
        <w:p w:rsidR="2C00E8F1" w:rsidP="547D707B" w:rsidRDefault="2C00E8F1" w14:paraId="760E92D2" w14:textId="6B893290">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Develop functionality to send appointment reminders via email or SMS using a third-party API (e.g., Twilio). Ensure messages are sent based on scheduled times. Include logic for reminder configuration and opt-out options.</w:t>
          </w:r>
        </w:p>
        <w:p w:rsidR="2C00E8F1" w:rsidP="547D707B" w:rsidRDefault="2C00E8F1" w14:paraId="16487AE8" w14:textId="55EA3B30">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Moshood Elias</w:t>
          </w:r>
        </w:p>
        <w:p w:rsidR="2C00E8F1" w:rsidP="547D707B" w:rsidRDefault="2C00E8F1" w14:paraId="5D6C679E" w14:textId="26ED8BE5">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11</w:t>
          </w:r>
        </w:p>
        <w:p w:rsidR="2C00E8F1" w:rsidP="547D707B" w:rsidRDefault="2C00E8F1" w14:paraId="6DC82AD8" w14:textId="7D46ED6B">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8</w:t>
          </w:r>
        </w:p>
        <w:p w:rsidR="2C00E8F1" w:rsidP="547D707B" w:rsidRDefault="2C00E8F1" w14:paraId="5F1E7ED3" w14:textId="699C4378">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Messages are reliably sent to test numbers/emails at appropriate times. Users can toggle notification preferences. Delivery logs are tracked and reviewed.</w:t>
          </w:r>
        </w:p>
        <w:p w:rsidR="2C00E8F1" w:rsidP="547D707B" w:rsidRDefault="2C00E8F1" w14:paraId="738DCE6C" w14:textId="4E289441">
          <w:pPr>
            <w:pStyle w:val="ListParagraph"/>
            <w:numPr>
              <w:ilvl w:val="0"/>
              <w:numId w:val="40"/>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Reporting Dashboard</w:t>
          </w:r>
        </w:p>
        <w:p w:rsidR="2C00E8F1" w:rsidP="547D707B" w:rsidRDefault="2C00E8F1" w14:paraId="63C9844C" w14:textId="6536DE49">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15</w:t>
          </w:r>
        </w:p>
        <w:p w:rsidR="2C00E8F1" w:rsidP="547D707B" w:rsidRDefault="2C00E8F1" w14:paraId="0F3F3775" w14:textId="703F4E19">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Build a dashboard displaying visual reports on appointment trends, customer count, and revenue insights. Charts and metrics must pull real-time data. Use charts (e.g., bar, line, pie) for intuitive analysis.</w:t>
          </w:r>
        </w:p>
        <w:p w:rsidR="2C00E8F1" w:rsidP="547D707B" w:rsidRDefault="2C00E8F1" w14:paraId="7888FE56" w14:textId="6C25D218">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Jeremiah Jarina</w:t>
          </w:r>
        </w:p>
        <w:p w:rsidR="2C00E8F1" w:rsidP="547D707B" w:rsidRDefault="2C00E8F1" w14:paraId="0448D7F0" w14:textId="571D2A27">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11</w:t>
          </w:r>
        </w:p>
        <w:p w:rsidR="2C00E8F1" w:rsidP="547D707B" w:rsidRDefault="2C00E8F1" w14:paraId="44C827CD" w14:textId="452D9DFB">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12</w:t>
          </w:r>
        </w:p>
        <w:p w:rsidR="2C00E8F1" w:rsidP="547D707B" w:rsidRDefault="2C00E8F1" w14:paraId="2A5BA6DD" w14:textId="6813C089">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Dashboard displays live, accurate metrics in a clean UI. Stakeholders can filter data by date, service type, or staff. Performance is optimized for fast rendering.</w:t>
          </w:r>
        </w:p>
        <w:p w:rsidR="2C00E8F1" w:rsidP="547D707B" w:rsidRDefault="2C00E8F1" w14:paraId="62F4B633" w14:textId="631D8029">
          <w:pPr>
            <w:pStyle w:val="ListParagraph"/>
            <w:numPr>
              <w:ilvl w:val="0"/>
              <w:numId w:val="42"/>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Conduct User Acceptance Testing (UAT)</w:t>
          </w:r>
        </w:p>
        <w:p w:rsidR="2C00E8F1" w:rsidP="547D707B" w:rsidRDefault="2C00E8F1" w14:paraId="37F8E526" w14:textId="3464D4B8">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16</w:t>
          </w:r>
        </w:p>
        <w:p w:rsidR="2C00E8F1" w:rsidP="547D707B" w:rsidRDefault="2C00E8F1" w14:paraId="7B067284" w14:textId="07EB95CF">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Collaborate with the sponsor and end users to test system features in real-world scenarios. Collect structured feedback and log any issues. Ensure the application performs as intended before deployment.</w:t>
          </w:r>
        </w:p>
        <w:p w:rsidR="2C00E8F1" w:rsidP="547D707B" w:rsidRDefault="2C00E8F1" w14:paraId="3246FF0F" w14:textId="3D0E7899">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Anthony Perla</w:t>
          </w:r>
        </w:p>
        <w:p w:rsidR="2C00E8F1" w:rsidP="547D707B" w:rsidRDefault="2C00E8F1" w14:paraId="22B58BBF" w14:textId="16AA2336">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12</w:t>
          </w:r>
        </w:p>
        <w:p w:rsidR="2C00E8F1" w:rsidP="547D707B" w:rsidRDefault="2C00E8F1" w14:paraId="07FA7731" w14:textId="747F5E98">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10</w:t>
          </w:r>
        </w:p>
        <w:p w:rsidR="2C00E8F1" w:rsidP="547D707B" w:rsidRDefault="2C00E8F1" w14:paraId="50336CC6" w14:textId="4618E51A">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Testing is completed with minimal critical issues. Feedback is reviewed and logged for resolution. Sponsor signs off on tested features.</w:t>
          </w:r>
        </w:p>
        <w:p w:rsidR="2C00E8F1" w:rsidP="547D707B" w:rsidRDefault="2C00E8F1" w14:paraId="3AAE8986" w14:textId="2550AB94">
          <w:pPr>
            <w:pStyle w:val="ListParagraph"/>
            <w:numPr>
              <w:ilvl w:val="0"/>
              <w:numId w:val="44"/>
            </w:numPr>
            <w:spacing w:before="240" w:beforeAutospacing="off" w:after="240" w:afterAutospacing="off"/>
            <w:rPr>
              <w:rFonts w:ascii="Times New Roman" w:hAnsi="Times New Roman" w:eastAsia="Times New Roman" w:cs="Times New Roman"/>
              <w:b w:val="1"/>
              <w:bCs w:val="1"/>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Finalize Documentation &amp; Presentation</w:t>
          </w:r>
        </w:p>
        <w:p w:rsidR="2C00E8F1" w:rsidP="547D707B" w:rsidRDefault="2C00E8F1" w14:paraId="1E597025" w14:textId="52B156F9">
          <w:pPr>
            <w:pStyle w:val="ListParagraph"/>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WBS ID:</w:t>
          </w:r>
          <w:r w:rsidRPr="547D707B" w:rsidR="2C00E8F1">
            <w:rPr>
              <w:rFonts w:ascii="Times New Roman" w:hAnsi="Times New Roman" w:eastAsia="Times New Roman" w:cs="Times New Roman"/>
              <w:noProof w:val="0"/>
              <w:sz w:val="24"/>
              <w:szCs w:val="24"/>
              <w:lang w:val="en-US"/>
            </w:rPr>
            <w:t xml:space="preserve"> 17</w:t>
          </w:r>
        </w:p>
        <w:p w:rsidR="2C00E8F1" w:rsidP="547D707B" w:rsidRDefault="2C00E8F1" w14:paraId="3710184B" w14:textId="767B48A3">
          <w:pPr>
            <w:pStyle w:val="ListParagraph"/>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Description:</w:t>
          </w:r>
          <w:r w:rsidRPr="547D707B" w:rsidR="2C00E8F1">
            <w:rPr>
              <w:rFonts w:ascii="Times New Roman" w:hAnsi="Times New Roman" w:eastAsia="Times New Roman" w:cs="Times New Roman"/>
              <w:noProof w:val="0"/>
              <w:sz w:val="24"/>
              <w:szCs w:val="24"/>
              <w:lang w:val="en-US"/>
            </w:rPr>
            <w:t xml:space="preserve"> Prepare the final documentation packet including the user manual, technical specifications, and project presentation. Organize visual assets, walkthrough scripts, and rehearsal materials. Ensure materials are consistent with branding and easy to follow.</w:t>
          </w:r>
        </w:p>
        <w:p w:rsidR="2C00E8F1" w:rsidP="547D707B" w:rsidRDefault="2C00E8F1" w14:paraId="4ADF5A81" w14:textId="183D6D0E">
          <w:pPr>
            <w:pStyle w:val="ListParagraph"/>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Responsible Resource:</w:t>
          </w:r>
          <w:r w:rsidRPr="547D707B" w:rsidR="2C00E8F1">
            <w:rPr>
              <w:rFonts w:ascii="Times New Roman" w:hAnsi="Times New Roman" w:eastAsia="Times New Roman" w:cs="Times New Roman"/>
              <w:noProof w:val="0"/>
              <w:sz w:val="24"/>
              <w:szCs w:val="24"/>
              <w:lang w:val="en-US"/>
            </w:rPr>
            <w:t xml:space="preserve"> Emad Abbasi &amp; Trinity Klein</w:t>
          </w:r>
        </w:p>
        <w:p w:rsidR="2C00E8F1" w:rsidP="547D707B" w:rsidRDefault="2C00E8F1" w14:paraId="17961EEA" w14:textId="7B0ECEB7">
          <w:pPr>
            <w:pStyle w:val="ListParagraph"/>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Dependencies:</w:t>
          </w:r>
          <w:r w:rsidRPr="547D707B" w:rsidR="2C00E8F1">
            <w:rPr>
              <w:rFonts w:ascii="Times New Roman" w:hAnsi="Times New Roman" w:eastAsia="Times New Roman" w:cs="Times New Roman"/>
              <w:noProof w:val="0"/>
              <w:sz w:val="24"/>
              <w:szCs w:val="24"/>
              <w:lang w:val="en-US"/>
            </w:rPr>
            <w:t xml:space="preserve"> Task 16</w:t>
          </w:r>
        </w:p>
        <w:p w:rsidR="2C00E8F1" w:rsidP="547D707B" w:rsidRDefault="2C00E8F1" w14:paraId="64F776D6" w14:textId="234432D3">
          <w:pPr>
            <w:pStyle w:val="ListParagraph"/>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Effort Hours:</w:t>
          </w:r>
          <w:r w:rsidRPr="547D707B" w:rsidR="2C00E8F1">
            <w:rPr>
              <w:rFonts w:ascii="Times New Roman" w:hAnsi="Times New Roman" w:eastAsia="Times New Roman" w:cs="Times New Roman"/>
              <w:noProof w:val="0"/>
              <w:sz w:val="24"/>
              <w:szCs w:val="24"/>
              <w:lang w:val="en-US"/>
            </w:rPr>
            <w:t xml:space="preserve"> 8</w:t>
          </w:r>
        </w:p>
        <w:p w:rsidR="2C00E8F1" w:rsidP="547D707B" w:rsidRDefault="2C00E8F1" w14:paraId="17C89270" w14:textId="28F8C41D">
          <w:pPr>
            <w:pStyle w:val="ListParagraph"/>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47D707B" w:rsidR="2C00E8F1">
            <w:rPr>
              <w:rFonts w:ascii="Times New Roman" w:hAnsi="Times New Roman" w:eastAsia="Times New Roman" w:cs="Times New Roman"/>
              <w:b w:val="1"/>
              <w:bCs w:val="1"/>
              <w:noProof w:val="0"/>
              <w:sz w:val="24"/>
              <w:szCs w:val="24"/>
              <w:lang w:val="en-US"/>
            </w:rPr>
            <w:t>Completion Criteria:</w:t>
          </w:r>
          <w:r w:rsidRPr="547D707B" w:rsidR="2C00E8F1">
            <w:rPr>
              <w:rFonts w:ascii="Times New Roman" w:hAnsi="Times New Roman" w:eastAsia="Times New Roman" w:cs="Times New Roman"/>
              <w:noProof w:val="0"/>
              <w:sz w:val="24"/>
              <w:szCs w:val="24"/>
              <w:lang w:val="en-US"/>
            </w:rPr>
            <w:t xml:space="preserve"> All documentation is organized, formatted, and submitted. Presentation materials are finalized and rehearsed by the team. Team is ready for capstone presentation day with backup files and talking points.</w:t>
          </w:r>
        </w:p>
        <w:p w:rsidR="547D707B" w:rsidP="547D707B" w:rsidRDefault="547D707B" w14:paraId="777F9A2B" w14:textId="20DED97B">
          <w:pPr>
            <w:pStyle w:val="Normal"/>
            <w:ind w:firstLine="0"/>
          </w:pPr>
        </w:p>
      </w:sdtContent>
    </w:sdt>
    <w:sectPr w:rsidRPr="007A107A" w:rsidR="7E0E24C0" w:rsidSect="00F71801">
      <w:headerReference w:type="default" r:id="rId14"/>
      <w:footerReference w:type="even" r:id="rId15"/>
      <w:footerReference w:type="default" r:id="rId16"/>
      <w:pgSz w:w="12240" w:h="15840" w:orient="portrait"/>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0033" w:rsidRDefault="00DA0033" w14:paraId="7CEF6AB0" w14:textId="77777777">
      <w:pPr>
        <w:spacing w:line="240" w:lineRule="auto"/>
      </w:pPr>
      <w:r>
        <w:separator/>
      </w:r>
    </w:p>
  </w:endnote>
  <w:endnote w:type="continuationSeparator" w:id="0">
    <w:p w:rsidR="00DA0033" w:rsidRDefault="00DA0033" w14:paraId="4149607A" w14:textId="77777777">
      <w:pPr>
        <w:spacing w:line="240" w:lineRule="auto"/>
      </w:pPr>
      <w:r>
        <w:continuationSeparator/>
      </w:r>
    </w:p>
  </w:endnote>
  <w:endnote w:type="continuationNotice" w:id="1">
    <w:p w:rsidR="00DA0033" w:rsidRDefault="00DA0033" w14:paraId="213E63D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5574704"/>
      <w:docPartObj>
        <w:docPartGallery w:val="Page Numbers (Bottom of Page)"/>
        <w:docPartUnique/>
      </w:docPartObj>
    </w:sdtPr>
    <w:sdtContent>
      <w:p w:rsidR="00F71801" w:rsidRDefault="00F71801" w14:paraId="6B3E5EFC" w14:textId="6232F2D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F71801" w:rsidP="00F71801" w:rsidRDefault="00F71801" w14:paraId="3E0DA32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965480"/>
      <w:docPartObj>
        <w:docPartGallery w:val="Page Numbers (Bottom of Page)"/>
        <w:docPartUnique/>
      </w:docPartObj>
    </w:sdtPr>
    <w:sdtContent>
      <w:p w:rsidR="00F71801" w:rsidRDefault="00F71801" w14:paraId="36B85DAC" w14:textId="1900308F">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F71801" w:rsidP="00F71801" w:rsidRDefault="00F71801" w14:paraId="3E05562F"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0033" w:rsidRDefault="00DA0033" w14:paraId="0CC3D3F6" w14:textId="77777777">
      <w:pPr>
        <w:spacing w:line="240" w:lineRule="auto"/>
      </w:pPr>
      <w:r>
        <w:separator/>
      </w:r>
    </w:p>
  </w:footnote>
  <w:footnote w:type="continuationSeparator" w:id="0">
    <w:p w:rsidR="00DA0033" w:rsidRDefault="00DA0033" w14:paraId="5E359E35" w14:textId="77777777">
      <w:pPr>
        <w:spacing w:line="240" w:lineRule="auto"/>
      </w:pPr>
      <w:r>
        <w:continuationSeparator/>
      </w:r>
    </w:p>
  </w:footnote>
  <w:footnote w:type="continuationNotice" w:id="1">
    <w:p w:rsidR="00DA0033" w:rsidRDefault="00DA0033" w14:paraId="78E96718"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4DD" w:rsidP="00F71801" w:rsidRDefault="00231576" w14:paraId="091DB13E" w14:textId="3AC59C00">
    <w:pPr>
      <w:pStyle w:val="Header"/>
    </w:pPr>
    <w:r>
      <w:t>Innov8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6e91e4d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3">
    <w:nsid w:val="2938f051"/>
    <w:multiLevelType xmlns:w="http://schemas.openxmlformats.org/wordprocessingml/2006/main" w:val="hybridMultilevel"/>
    <w:lvl xmlns:w="http://schemas.openxmlformats.org/wordprocessingml/2006/main" w:ilvl="0">
      <w:start w:val="17"/>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42">
    <w:nsid w:val="6553678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1">
    <w:nsid w:val="463aa1f0"/>
    <w:multiLevelType xmlns:w="http://schemas.openxmlformats.org/wordprocessingml/2006/main" w:val="hybridMultilevel"/>
    <w:lvl xmlns:w="http://schemas.openxmlformats.org/wordprocessingml/2006/main" w:ilvl="0">
      <w:start w:val="16"/>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40">
    <w:nsid w:val="11f47cc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9">
    <w:nsid w:val="80eb184"/>
    <w:multiLevelType xmlns:w="http://schemas.openxmlformats.org/wordprocessingml/2006/main" w:val="hybridMultilevel"/>
    <w:lvl xmlns:w="http://schemas.openxmlformats.org/wordprocessingml/2006/main" w:ilvl="0">
      <w:start w:val="15"/>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8">
    <w:nsid w:val="3816156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7">
    <w:nsid w:val="39c2e3f9"/>
    <w:multiLevelType xmlns:w="http://schemas.openxmlformats.org/wordprocessingml/2006/main" w:val="hybridMultilevel"/>
    <w:lvl xmlns:w="http://schemas.openxmlformats.org/wordprocessingml/2006/main" w:ilvl="0">
      <w:start w:val="14"/>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6">
    <w:nsid w:val="658dd35b"/>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5">
    <w:nsid w:val="5fd40e64"/>
    <w:multiLevelType xmlns:w="http://schemas.openxmlformats.org/wordprocessingml/2006/main" w:val="hybridMultilevel"/>
    <w:lvl xmlns:w="http://schemas.openxmlformats.org/wordprocessingml/2006/main" w:ilvl="0">
      <w:start w:val="13"/>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4">
    <w:nsid w:val="493deb7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3">
    <w:nsid w:val="3152f9"/>
    <w:multiLevelType xmlns:w="http://schemas.openxmlformats.org/wordprocessingml/2006/main" w:val="hybridMultilevel"/>
    <w:lvl xmlns:w="http://schemas.openxmlformats.org/wordprocessingml/2006/main" w:ilvl="0">
      <w:start w:val="12"/>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2">
    <w:nsid w:val="9b4bd7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1">
    <w:nsid w:val="7c9860e8"/>
    <w:multiLevelType xmlns:w="http://schemas.openxmlformats.org/wordprocessingml/2006/main" w:val="hybridMultilevel"/>
    <w:lvl xmlns:w="http://schemas.openxmlformats.org/wordprocessingml/2006/main" w:ilvl="0">
      <w:start w:val="1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0">
    <w:nsid w:val="3acf3c7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9">
    <w:nsid w:val="1e60392"/>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60D46D3"/>
    <w:multiLevelType w:val="multilevel"/>
    <w:tmpl w:val="B6243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BEB72E6"/>
    <w:multiLevelType w:val="multilevel"/>
    <w:tmpl w:val="469C2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926BF9"/>
    <w:multiLevelType w:val="multilevel"/>
    <w:tmpl w:val="F68C2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54D0F88"/>
    <w:multiLevelType w:val="hybridMultilevel"/>
    <w:tmpl w:val="04B63060"/>
    <w:lvl w:ilvl="0" w:tplc="EFE8358A">
      <w:start w:val="1"/>
      <w:numFmt w:val="bullet"/>
      <w:lvlText w:val=""/>
      <w:lvlJc w:val="left"/>
      <w:pPr>
        <w:tabs>
          <w:tab w:val="num" w:pos="720"/>
        </w:tabs>
        <w:ind w:left="720" w:hanging="360"/>
      </w:pPr>
      <w:rPr>
        <w:rFonts w:hint="default" w:ascii="Symbol" w:hAnsi="Symbol"/>
        <w:sz w:val="20"/>
      </w:rPr>
    </w:lvl>
    <w:lvl w:ilvl="1" w:tplc="5EF68128" w:tentative="1">
      <w:start w:val="1"/>
      <w:numFmt w:val="bullet"/>
      <w:lvlText w:val="o"/>
      <w:lvlJc w:val="left"/>
      <w:pPr>
        <w:tabs>
          <w:tab w:val="num" w:pos="1440"/>
        </w:tabs>
        <w:ind w:left="1440" w:hanging="360"/>
      </w:pPr>
      <w:rPr>
        <w:rFonts w:hint="default" w:ascii="Courier New" w:hAnsi="Courier New"/>
        <w:sz w:val="20"/>
      </w:rPr>
    </w:lvl>
    <w:lvl w:ilvl="2" w:tplc="7ACA11B4" w:tentative="1">
      <w:start w:val="1"/>
      <w:numFmt w:val="bullet"/>
      <w:lvlText w:val=""/>
      <w:lvlJc w:val="left"/>
      <w:pPr>
        <w:tabs>
          <w:tab w:val="num" w:pos="2160"/>
        </w:tabs>
        <w:ind w:left="2160" w:hanging="360"/>
      </w:pPr>
      <w:rPr>
        <w:rFonts w:hint="default" w:ascii="Wingdings" w:hAnsi="Wingdings"/>
        <w:sz w:val="20"/>
      </w:rPr>
    </w:lvl>
    <w:lvl w:ilvl="3" w:tplc="90C0A5B2" w:tentative="1">
      <w:start w:val="1"/>
      <w:numFmt w:val="bullet"/>
      <w:lvlText w:val=""/>
      <w:lvlJc w:val="left"/>
      <w:pPr>
        <w:tabs>
          <w:tab w:val="num" w:pos="2880"/>
        </w:tabs>
        <w:ind w:left="2880" w:hanging="360"/>
      </w:pPr>
      <w:rPr>
        <w:rFonts w:hint="default" w:ascii="Wingdings" w:hAnsi="Wingdings"/>
        <w:sz w:val="20"/>
      </w:rPr>
    </w:lvl>
    <w:lvl w:ilvl="4" w:tplc="065419A2" w:tentative="1">
      <w:start w:val="1"/>
      <w:numFmt w:val="bullet"/>
      <w:lvlText w:val=""/>
      <w:lvlJc w:val="left"/>
      <w:pPr>
        <w:tabs>
          <w:tab w:val="num" w:pos="3600"/>
        </w:tabs>
        <w:ind w:left="3600" w:hanging="360"/>
      </w:pPr>
      <w:rPr>
        <w:rFonts w:hint="default" w:ascii="Wingdings" w:hAnsi="Wingdings"/>
        <w:sz w:val="20"/>
      </w:rPr>
    </w:lvl>
    <w:lvl w:ilvl="5" w:tplc="A6EC59DE" w:tentative="1">
      <w:start w:val="1"/>
      <w:numFmt w:val="bullet"/>
      <w:lvlText w:val=""/>
      <w:lvlJc w:val="left"/>
      <w:pPr>
        <w:tabs>
          <w:tab w:val="num" w:pos="4320"/>
        </w:tabs>
        <w:ind w:left="4320" w:hanging="360"/>
      </w:pPr>
      <w:rPr>
        <w:rFonts w:hint="default" w:ascii="Wingdings" w:hAnsi="Wingdings"/>
        <w:sz w:val="20"/>
      </w:rPr>
    </w:lvl>
    <w:lvl w:ilvl="6" w:tplc="2A5A434A" w:tentative="1">
      <w:start w:val="1"/>
      <w:numFmt w:val="bullet"/>
      <w:lvlText w:val=""/>
      <w:lvlJc w:val="left"/>
      <w:pPr>
        <w:tabs>
          <w:tab w:val="num" w:pos="5040"/>
        </w:tabs>
        <w:ind w:left="5040" w:hanging="360"/>
      </w:pPr>
      <w:rPr>
        <w:rFonts w:hint="default" w:ascii="Wingdings" w:hAnsi="Wingdings"/>
        <w:sz w:val="20"/>
      </w:rPr>
    </w:lvl>
    <w:lvl w:ilvl="7" w:tplc="D25835F0" w:tentative="1">
      <w:start w:val="1"/>
      <w:numFmt w:val="bullet"/>
      <w:lvlText w:val=""/>
      <w:lvlJc w:val="left"/>
      <w:pPr>
        <w:tabs>
          <w:tab w:val="num" w:pos="5760"/>
        </w:tabs>
        <w:ind w:left="5760" w:hanging="360"/>
      </w:pPr>
      <w:rPr>
        <w:rFonts w:hint="default" w:ascii="Wingdings" w:hAnsi="Wingdings"/>
        <w:sz w:val="20"/>
      </w:rPr>
    </w:lvl>
    <w:lvl w:ilvl="8" w:tplc="8E862A44"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DF3B30"/>
    <w:multiLevelType w:val="multilevel"/>
    <w:tmpl w:val="C2CCA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B1B5787"/>
    <w:multiLevelType w:val="multilevel"/>
    <w:tmpl w:val="4572ABF8"/>
    <w:numStyleLink w:val="MLAOutline"/>
  </w:abstractNum>
  <w:abstractNum w:abstractNumId="24"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980BCE"/>
    <w:multiLevelType w:val="multilevel"/>
    <w:tmpl w:val="2B30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7108DD"/>
    <w:multiLevelType w:val="multilevel"/>
    <w:tmpl w:val="948E7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1" w16cid:durableId="1285454738">
    <w:abstractNumId w:val="9"/>
  </w:num>
  <w:num w:numId="2" w16cid:durableId="1173842187">
    <w:abstractNumId w:val="7"/>
  </w:num>
  <w:num w:numId="3" w16cid:durableId="1673871598">
    <w:abstractNumId w:val="6"/>
  </w:num>
  <w:num w:numId="4" w16cid:durableId="1283270780">
    <w:abstractNumId w:val="5"/>
  </w:num>
  <w:num w:numId="5" w16cid:durableId="299112460">
    <w:abstractNumId w:val="4"/>
  </w:num>
  <w:num w:numId="6" w16cid:durableId="912003955">
    <w:abstractNumId w:val="8"/>
  </w:num>
  <w:num w:numId="7" w16cid:durableId="1881168817">
    <w:abstractNumId w:val="3"/>
  </w:num>
  <w:num w:numId="8" w16cid:durableId="1485001199">
    <w:abstractNumId w:val="2"/>
  </w:num>
  <w:num w:numId="9" w16cid:durableId="685248945">
    <w:abstractNumId w:val="1"/>
  </w:num>
  <w:num w:numId="10" w16cid:durableId="1332638565">
    <w:abstractNumId w:val="0"/>
  </w:num>
  <w:num w:numId="11" w16cid:durableId="1529023916">
    <w:abstractNumId w:val="15"/>
  </w:num>
  <w:num w:numId="12" w16cid:durableId="26029154">
    <w:abstractNumId w:val="22"/>
  </w:num>
  <w:num w:numId="13" w16cid:durableId="796029362">
    <w:abstractNumId w:val="23"/>
  </w:num>
  <w:num w:numId="14" w16cid:durableId="620108482">
    <w:abstractNumId w:val="18"/>
  </w:num>
  <w:num w:numId="15" w16cid:durableId="858932453">
    <w:abstractNumId w:val="25"/>
  </w:num>
  <w:num w:numId="16" w16cid:durableId="118300441">
    <w:abstractNumId w:val="20"/>
  </w:num>
  <w:num w:numId="17" w16cid:durableId="1510170378">
    <w:abstractNumId w:val="13"/>
  </w:num>
  <w:num w:numId="18" w16cid:durableId="761604315">
    <w:abstractNumId w:val="10"/>
  </w:num>
  <w:num w:numId="19" w16cid:durableId="1912957380">
    <w:abstractNumId w:val="19"/>
  </w:num>
  <w:num w:numId="20" w16cid:durableId="2000689558">
    <w:abstractNumId w:val="28"/>
  </w:num>
  <w:num w:numId="21" w16cid:durableId="371198390">
    <w:abstractNumId w:val="16"/>
  </w:num>
  <w:num w:numId="22" w16cid:durableId="1679574546">
    <w:abstractNumId w:val="24"/>
  </w:num>
  <w:num w:numId="23" w16cid:durableId="1593779595">
    <w:abstractNumId w:val="27"/>
  </w:num>
  <w:num w:numId="24" w16cid:durableId="1663893744">
    <w:abstractNumId w:val="26"/>
  </w:num>
  <w:num w:numId="25" w16cid:durableId="156043841">
    <w:abstractNumId w:val="14"/>
  </w:num>
  <w:num w:numId="26" w16cid:durableId="279723675">
    <w:abstractNumId w:val="11"/>
  </w:num>
  <w:num w:numId="27" w16cid:durableId="1035813544">
    <w:abstractNumId w:val="12"/>
  </w:num>
  <w:num w:numId="28" w16cid:durableId="566917189">
    <w:abstractNumId w:val="21"/>
  </w:num>
  <w:num w:numId="29" w16cid:durableId="6733358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76"/>
    <w:rsid w:val="00040CBB"/>
    <w:rsid w:val="000B78C8"/>
    <w:rsid w:val="000C4E23"/>
    <w:rsid w:val="00104E02"/>
    <w:rsid w:val="0011086C"/>
    <w:rsid w:val="001463B2"/>
    <w:rsid w:val="00152CE5"/>
    <w:rsid w:val="00160A33"/>
    <w:rsid w:val="001A0079"/>
    <w:rsid w:val="001A0338"/>
    <w:rsid w:val="001F2899"/>
    <w:rsid w:val="001F62C0"/>
    <w:rsid w:val="002172E1"/>
    <w:rsid w:val="00231576"/>
    <w:rsid w:val="00245E02"/>
    <w:rsid w:val="002B61F6"/>
    <w:rsid w:val="002D0A19"/>
    <w:rsid w:val="002D0DC1"/>
    <w:rsid w:val="002D72F1"/>
    <w:rsid w:val="00307309"/>
    <w:rsid w:val="003179A2"/>
    <w:rsid w:val="00353B66"/>
    <w:rsid w:val="00405DB2"/>
    <w:rsid w:val="004A2675"/>
    <w:rsid w:val="004D5F54"/>
    <w:rsid w:val="004F7139"/>
    <w:rsid w:val="0050584C"/>
    <w:rsid w:val="00535885"/>
    <w:rsid w:val="005A2596"/>
    <w:rsid w:val="005A4B0A"/>
    <w:rsid w:val="005B34D7"/>
    <w:rsid w:val="00691EC1"/>
    <w:rsid w:val="00717285"/>
    <w:rsid w:val="00723716"/>
    <w:rsid w:val="007A107A"/>
    <w:rsid w:val="007C53FB"/>
    <w:rsid w:val="007F7ED8"/>
    <w:rsid w:val="008B16F2"/>
    <w:rsid w:val="008B7D18"/>
    <w:rsid w:val="008D3FDC"/>
    <w:rsid w:val="008F1F97"/>
    <w:rsid w:val="008F4052"/>
    <w:rsid w:val="009200FC"/>
    <w:rsid w:val="00925559"/>
    <w:rsid w:val="009542CD"/>
    <w:rsid w:val="009D4EB3"/>
    <w:rsid w:val="00A43691"/>
    <w:rsid w:val="00AD7ABD"/>
    <w:rsid w:val="00B13D1B"/>
    <w:rsid w:val="00B27DC9"/>
    <w:rsid w:val="00B45300"/>
    <w:rsid w:val="00B818DF"/>
    <w:rsid w:val="00B9634E"/>
    <w:rsid w:val="00BA01EA"/>
    <w:rsid w:val="00C01447"/>
    <w:rsid w:val="00C166F9"/>
    <w:rsid w:val="00C54B68"/>
    <w:rsid w:val="00CA3F12"/>
    <w:rsid w:val="00D52117"/>
    <w:rsid w:val="00D9631F"/>
    <w:rsid w:val="00DA0033"/>
    <w:rsid w:val="00DB0D39"/>
    <w:rsid w:val="00DB3B63"/>
    <w:rsid w:val="00DD7CE1"/>
    <w:rsid w:val="00E032A9"/>
    <w:rsid w:val="00E14005"/>
    <w:rsid w:val="00E43591"/>
    <w:rsid w:val="00E614DD"/>
    <w:rsid w:val="00E951B0"/>
    <w:rsid w:val="00EB0300"/>
    <w:rsid w:val="00EB0DA4"/>
    <w:rsid w:val="00EB2530"/>
    <w:rsid w:val="00EE599F"/>
    <w:rsid w:val="00F475BD"/>
    <w:rsid w:val="00F71801"/>
    <w:rsid w:val="00F9444C"/>
    <w:rsid w:val="00FE056B"/>
    <w:rsid w:val="0143B1D6"/>
    <w:rsid w:val="07727953"/>
    <w:rsid w:val="08674239"/>
    <w:rsid w:val="0DC62631"/>
    <w:rsid w:val="128232D9"/>
    <w:rsid w:val="13CA3357"/>
    <w:rsid w:val="1417E862"/>
    <w:rsid w:val="1481471F"/>
    <w:rsid w:val="16CCD6DF"/>
    <w:rsid w:val="16D2EA52"/>
    <w:rsid w:val="1902A5BC"/>
    <w:rsid w:val="193BBB86"/>
    <w:rsid w:val="1C05620B"/>
    <w:rsid w:val="1CE59CFE"/>
    <w:rsid w:val="1E9E71F8"/>
    <w:rsid w:val="2317BE5B"/>
    <w:rsid w:val="26C65AC4"/>
    <w:rsid w:val="26D904AB"/>
    <w:rsid w:val="29C7B52A"/>
    <w:rsid w:val="2B9E2A6C"/>
    <w:rsid w:val="2C00E8F1"/>
    <w:rsid w:val="2F5046BE"/>
    <w:rsid w:val="3017054D"/>
    <w:rsid w:val="306AE658"/>
    <w:rsid w:val="3125A588"/>
    <w:rsid w:val="3239B7AE"/>
    <w:rsid w:val="34EE22F1"/>
    <w:rsid w:val="39A3CFDB"/>
    <w:rsid w:val="3DAC5F9E"/>
    <w:rsid w:val="4233BC0A"/>
    <w:rsid w:val="4389F168"/>
    <w:rsid w:val="43A8A767"/>
    <w:rsid w:val="43B5EE97"/>
    <w:rsid w:val="472E8166"/>
    <w:rsid w:val="47446875"/>
    <w:rsid w:val="478756BD"/>
    <w:rsid w:val="4C34BB02"/>
    <w:rsid w:val="4FAB4BDC"/>
    <w:rsid w:val="518A1ED3"/>
    <w:rsid w:val="51E98FE2"/>
    <w:rsid w:val="5224B183"/>
    <w:rsid w:val="5372A7BE"/>
    <w:rsid w:val="53CE75D9"/>
    <w:rsid w:val="542ECD61"/>
    <w:rsid w:val="545434C4"/>
    <w:rsid w:val="547D707B"/>
    <w:rsid w:val="56DAD73A"/>
    <w:rsid w:val="571F1A41"/>
    <w:rsid w:val="59DB62C8"/>
    <w:rsid w:val="5A2B3560"/>
    <w:rsid w:val="5BC330A8"/>
    <w:rsid w:val="5FBD4959"/>
    <w:rsid w:val="605B7608"/>
    <w:rsid w:val="628D57EC"/>
    <w:rsid w:val="62CBC248"/>
    <w:rsid w:val="657B37FD"/>
    <w:rsid w:val="68DBB3DD"/>
    <w:rsid w:val="6C1FC899"/>
    <w:rsid w:val="6C4BAA03"/>
    <w:rsid w:val="6E2861ED"/>
    <w:rsid w:val="6E7EB0EB"/>
    <w:rsid w:val="6FC4997A"/>
    <w:rsid w:val="70CB9D7F"/>
    <w:rsid w:val="70D8A1AF"/>
    <w:rsid w:val="71425669"/>
    <w:rsid w:val="71EF27A8"/>
    <w:rsid w:val="747D503E"/>
    <w:rsid w:val="79B3BC67"/>
    <w:rsid w:val="7B4BA930"/>
    <w:rsid w:val="7BC967C6"/>
    <w:rsid w:val="7DEF8588"/>
    <w:rsid w:val="7E0E24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23B90"/>
  <w15:chartTrackingRefBased/>
  <w15:docId w15:val="{6283C9AF-622C-46B9-9584-16396229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hAnsiTheme="majorHAnsi" w:eastAsiaTheme="majorEastAsia"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hAnsiTheme="majorHAnsi" w:eastAsiaTheme="majorEastAsia"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hAnsiTheme="majorHAnsi" w:eastAsiaTheme="majorEastAsia"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hAnsiTheme="majorHAnsi" w:eastAsiaTheme="majorEastAsia"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hAnsiTheme="majorHAnsi" w:eastAsiaTheme="majorEastAsia"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styleId="HeaderChar" w:customStyle="1">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color="595959" w:themeColor="text1" w:themeTint="A6" w:sz="2" w:space="10" w:shadow="1"/>
        <w:left w:val="single" w:color="595959" w:themeColor="text1" w:themeTint="A6" w:sz="2" w:space="10" w:shadow="1"/>
        <w:bottom w:val="single" w:color="595959" w:themeColor="text1" w:themeTint="A6" w:sz="2" w:space="10" w:shadow="1"/>
        <w:right w:val="single" w:color="595959" w:themeColor="text1" w:themeTint="A6" w:sz="2" w:space="10"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styleId="BodyText3Char" w:customStyle="1">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styleId="CommentSubjectChar" w:customStyle="1">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styleId="EndnoteTextChar" w:customStyle="1">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hAnsiTheme="majorHAnsi" w:eastAsiaTheme="majorEastAsia" w:cstheme="majorBidi"/>
      <w:sz w:val="22"/>
      <w:szCs w:val="20"/>
    </w:rPr>
  </w:style>
  <w:style w:type="paragraph" w:styleId="TableTitle" w:customStyle="1">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styleId="FootnoteTextChar" w:customStyle="1">
    <w:name w:val="Footnote Text Char"/>
    <w:basedOn w:val="DefaultParagraphFont"/>
    <w:link w:val="FootnoteText"/>
    <w:uiPriority w:val="99"/>
    <w:semiHidden/>
  </w:style>
  <w:style w:type="character" w:styleId="Heading1Char" w:customStyle="1">
    <w:name w:val="Heading 1 Char"/>
    <w:basedOn w:val="DefaultParagraphFont"/>
    <w:link w:val="Heading1"/>
    <w:uiPriority w:val="9"/>
    <w:rPr>
      <w:rFonts w:asciiTheme="majorHAnsi" w:hAnsiTheme="majorHAnsi" w:eastAsiaTheme="majorEastAsia" w:cstheme="majorBidi"/>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styleId="MacroTextChar" w:customStyle="1">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hd w:val="pct20" w:color="auto" w:fill="auto"/>
    </w:rPr>
  </w:style>
  <w:style w:type="paragraph" w:styleId="NoSpacing">
    <w:name w:val="No Spacing"/>
    <w:aliases w:val="No Indent"/>
    <w:link w:val="NoSpacingChar"/>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styleId="QuoteChar" w:customStyle="1">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hAnsiTheme="majorHAnsi" w:eastAsiaTheme="majorEastAsia" w:cstheme="majorBidi"/>
      <w:kern w:val="28"/>
    </w:rPr>
  </w:style>
  <w:style w:type="character" w:styleId="TitleChar" w:customStyle="1">
    <w:name w:val="Title Char"/>
    <w:basedOn w:val="DefaultParagraphFont"/>
    <w:link w:val="Title"/>
    <w:uiPriority w:val="1"/>
    <w:rsid w:val="001463B2"/>
    <w:rPr>
      <w:rFonts w:asciiTheme="majorHAnsi" w:hAnsiTheme="majorHAnsi" w:eastAsiaTheme="majorEastAsia" w:cstheme="majorBidi"/>
      <w:kern w:val="28"/>
    </w:r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ind w:left="240"/>
    </w:pPr>
    <w:rPr>
      <w:rFonts w:cstheme="minorHAnsi"/>
      <w:smallCaps/>
      <w:sz w:val="20"/>
      <w:szCs w:val="20"/>
    </w:rPr>
  </w:style>
  <w:style w:type="paragraph" w:styleId="TOC3">
    <w:name w:val="toc 3"/>
    <w:basedOn w:val="Normal"/>
    <w:next w:val="Normal"/>
    <w:autoRedefine/>
    <w:uiPriority w:val="39"/>
    <w:unhideWhenUsed/>
    <w:pPr>
      <w:ind w:left="480"/>
    </w:pPr>
    <w:rPr>
      <w:rFonts w:cstheme="minorHAnsi"/>
      <w:i/>
      <w:iCs/>
      <w:sz w:val="20"/>
      <w:szCs w:val="20"/>
    </w:rPr>
  </w:style>
  <w:style w:type="paragraph" w:styleId="TOC4">
    <w:name w:val="toc 4"/>
    <w:basedOn w:val="Normal"/>
    <w:next w:val="Normal"/>
    <w:autoRedefine/>
    <w:uiPriority w:val="39"/>
    <w:semiHidden/>
    <w:unhideWhenUsed/>
    <w:pPr>
      <w:ind w:left="720"/>
    </w:pPr>
    <w:rPr>
      <w:rFonts w:cstheme="minorHAnsi"/>
      <w:sz w:val="18"/>
      <w:szCs w:val="18"/>
    </w:rPr>
  </w:style>
  <w:style w:type="paragraph" w:styleId="TOC5">
    <w:name w:val="toc 5"/>
    <w:basedOn w:val="Normal"/>
    <w:next w:val="Normal"/>
    <w:autoRedefine/>
    <w:uiPriority w:val="39"/>
    <w:semiHidden/>
    <w:unhideWhenUsed/>
    <w:pPr>
      <w:ind w:left="960"/>
    </w:pPr>
    <w:rPr>
      <w:rFonts w:cstheme="minorHAnsi"/>
      <w:sz w:val="18"/>
      <w:szCs w:val="18"/>
    </w:rPr>
  </w:style>
  <w:style w:type="paragraph" w:styleId="TOC6">
    <w:name w:val="toc 6"/>
    <w:basedOn w:val="Normal"/>
    <w:next w:val="Normal"/>
    <w:autoRedefine/>
    <w:uiPriority w:val="39"/>
    <w:semiHidden/>
    <w:unhideWhenUsed/>
    <w:pPr>
      <w:ind w:left="1200"/>
    </w:pPr>
    <w:rPr>
      <w:rFonts w:cstheme="minorHAnsi"/>
      <w:sz w:val="18"/>
      <w:szCs w:val="18"/>
    </w:rPr>
  </w:style>
  <w:style w:type="paragraph" w:styleId="TOC7">
    <w:name w:val="toc 7"/>
    <w:basedOn w:val="Normal"/>
    <w:next w:val="Normal"/>
    <w:autoRedefine/>
    <w:uiPriority w:val="39"/>
    <w:semiHidden/>
    <w:unhideWhenUsed/>
    <w:pPr>
      <w:ind w:left="1440"/>
    </w:pPr>
    <w:rPr>
      <w:rFonts w:cstheme="minorHAnsi"/>
      <w:sz w:val="18"/>
      <w:szCs w:val="18"/>
    </w:rPr>
  </w:style>
  <w:style w:type="paragraph" w:styleId="TOC8">
    <w:name w:val="toc 8"/>
    <w:basedOn w:val="Normal"/>
    <w:next w:val="Normal"/>
    <w:autoRedefine/>
    <w:uiPriority w:val="39"/>
    <w:semiHidden/>
    <w:unhideWhenUsed/>
    <w:pPr>
      <w:ind w:left="1680"/>
    </w:pPr>
    <w:rPr>
      <w:rFonts w:cstheme="minorHAnsi"/>
      <w:sz w:val="18"/>
      <w:szCs w:val="18"/>
    </w:rPr>
  </w:style>
  <w:style w:type="paragraph" w:styleId="TOC9">
    <w:name w:val="toc 9"/>
    <w:basedOn w:val="Normal"/>
    <w:next w:val="Normal"/>
    <w:autoRedefine/>
    <w:uiPriority w:val="39"/>
    <w:semiHidden/>
    <w:unhideWhenUsed/>
    <w:pPr>
      <w:ind w:left="1920"/>
    </w:pPr>
    <w:rPr>
      <w:rFonts w:cstheme="minorHAnsi"/>
      <w:sz w:val="18"/>
      <w:szCs w:val="18"/>
    </w:rPr>
  </w:style>
  <w:style w:type="paragraph" w:styleId="TOCHeading">
    <w:name w:val="TOC Heading"/>
    <w:basedOn w:val="Heading1"/>
    <w:next w:val="Normal"/>
    <w:uiPriority w:val="39"/>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LAresearchpapertable" w:customStyle="1">
    <w:name w:val="MLA research paper table"/>
    <w:basedOn w:val="TableNormal"/>
    <w:uiPriority w:val="99"/>
    <w:pPr>
      <w:spacing w:before="240"/>
      <w:ind w:left="72" w:right="72" w:firstLine="0"/>
    </w:pPr>
    <w:tblPr>
      <w:tblBorders>
        <w:top w:val="single" w:color="auto" w:sz="4" w:space="0"/>
        <w:bottom w:val="single" w:color="auto" w:sz="4" w:space="0"/>
      </w:tblBorders>
      <w:tblCellMar>
        <w:left w:w="0" w:type="dxa"/>
        <w:right w:w="0" w:type="dxa"/>
      </w:tblCellMar>
    </w:tblPr>
    <w:tblStylePr w:type="firstRow">
      <w:pPr>
        <w:wordWrap/>
        <w:spacing w:before="240" w:beforeLines="0" w:beforeAutospacing="0" w:after="0" w:afterLines="0" w:afterAutospacing="0"/>
      </w:pPr>
      <w:tblPr/>
      <w:tcPr>
        <w:tcBorders>
          <w:top w:val="single" w:color="auto" w:sz="4" w:space="0"/>
          <w:left w:val="nil"/>
          <w:bottom w:val="single" w:color="auto" w:sz="4" w:space="0"/>
          <w:right w:val="nil"/>
          <w:insideH w:val="nil"/>
          <w:insideV w:val="nil"/>
          <w:tl2br w:val="nil"/>
          <w:tr2bl w:val="nil"/>
        </w:tcBorders>
        <w:vAlign w:val="center"/>
      </w:tcPr>
    </w:tblStylePr>
  </w:style>
  <w:style w:type="paragraph" w:styleId="TableSource" w:customStyle="1">
    <w:name w:val="Table Source"/>
    <w:basedOn w:val="TableTitle"/>
    <w:next w:val="Normal"/>
    <w:uiPriority w:val="5"/>
    <w:qFormat/>
    <w:pPr>
      <w:spacing w:before="240"/>
    </w:pPr>
  </w:style>
  <w:style w:type="paragraph" w:styleId="TableNote" w:customStyle="1">
    <w:name w:val="Table Note"/>
    <w:basedOn w:val="Normal"/>
    <w:uiPriority w:val="6"/>
    <w:qFormat/>
    <w:pPr>
      <w:numPr>
        <w:numId w:val="11"/>
      </w:numPr>
    </w:pPr>
  </w:style>
  <w:style w:type="paragraph" w:styleId="SectionTitle" w:customStyle="1">
    <w:name w:val="Section Title"/>
    <w:basedOn w:val="Normal"/>
    <w:next w:val="Normal"/>
    <w:uiPriority w:val="7"/>
    <w:qFormat/>
    <w:pPr>
      <w:pageBreakBefore/>
      <w:ind w:firstLine="0"/>
      <w:jc w:val="center"/>
      <w:outlineLvl w:val="0"/>
    </w:pPr>
  </w:style>
  <w:style w:type="numbering" w:styleId="MLAOutline" w:customStyle="1">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styleId="FooterChar" w:customStyle="1">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color="595959" w:themeColor="text1" w:themeTint="A6" w:sz="4" w:space="10"/>
        <w:bottom w:val="single" w:color="595959" w:themeColor="text1" w:themeTint="A6" w:sz="4" w:space="10"/>
      </w:pBdr>
      <w:spacing w:before="360" w:after="360"/>
      <w:ind w:left="864" w:right="864"/>
      <w:jc w:val="center"/>
    </w:pPr>
    <w:rPr>
      <w:i/>
      <w:iCs/>
      <w:color w:val="595959" w:themeColor="text1" w:themeTint="A6"/>
    </w:rPr>
  </w:style>
  <w:style w:type="character" w:styleId="IntenseQuoteChar" w:customStyle="1">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character" w:styleId="NoSpacingChar" w:customStyle="1">
    <w:name w:val="No Spacing Char"/>
    <w:aliases w:val="No Indent Char"/>
    <w:basedOn w:val="DefaultParagraphFont"/>
    <w:link w:val="NoSpacing"/>
    <w:uiPriority w:val="1"/>
    <w:rsid w:val="00231576"/>
  </w:style>
  <w:style w:type="table" w:styleId="TableGridLight">
    <w:name w:val="Grid Table Light"/>
    <w:basedOn w:val="TableNormal"/>
    <w:uiPriority w:val="40"/>
    <w:rsid w:val="00EB253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sid w:val="007F7ED8"/>
    <w:rPr>
      <w:color w:val="5F5F5F" w:themeColor="hyperlink"/>
      <w:u w:val="single"/>
    </w:rPr>
  </w:style>
  <w:style w:type="character" w:styleId="PageNumber">
    <w:name w:val="page number"/>
    <w:basedOn w:val="DefaultParagraphFont"/>
    <w:uiPriority w:val="99"/>
    <w:semiHidden/>
    <w:unhideWhenUsed/>
    <w:rsid w:val="00F71801"/>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79449505">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04710626">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29403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051414141">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da\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D1EEA5D196462599EE883F98ADFC3A"/>
        <w:category>
          <w:name w:val="General"/>
          <w:gallery w:val="placeholder"/>
        </w:category>
        <w:types>
          <w:type w:val="bbPlcHdr"/>
        </w:types>
        <w:behaviors>
          <w:behavior w:val="content"/>
        </w:behaviors>
        <w:guid w:val="{C31CF13C-EEA5-40A0-B912-2E19C795E7A1}"/>
      </w:docPartPr>
      <w:docPartBody>
        <w:p w:rsidR="00F8274F" w:rsidP="00CA3F12" w:rsidRDefault="00CA3F12">
          <w:pPr>
            <w:pStyle w:val="14D1EEA5D196462599EE883F98ADFC3A"/>
          </w:pPr>
          <w:r>
            <w:rPr>
              <w:rFonts w:asciiTheme="majorHAnsi" w:hAnsiTheme="majorHAnsi" w:eastAsiaTheme="majorEastAsia" w:cstheme="majorBidi"/>
              <w:caps/>
              <w:color w:val="156082" w:themeColor="accent1"/>
              <w:sz w:val="80"/>
              <w:szCs w:val="80"/>
            </w:rPr>
            <w:t>[Document title]</w:t>
          </w:r>
        </w:p>
      </w:docPartBody>
    </w:docPart>
    <w:docPart>
      <w:docPartPr>
        <w:name w:val="9B576DBF34974077B243283CEE42C88D"/>
        <w:category>
          <w:name w:val="General"/>
          <w:gallery w:val="placeholder"/>
        </w:category>
        <w:types>
          <w:type w:val="bbPlcHdr"/>
        </w:types>
        <w:behaviors>
          <w:behavior w:val="content"/>
        </w:behaviors>
        <w:guid w:val="{530DBBFB-FE4F-491F-9A82-DACBE3CB7008}"/>
      </w:docPartPr>
      <w:docPartBody>
        <w:p w:rsidR="00F8274F" w:rsidP="00CA3F12" w:rsidRDefault="00CA3F12">
          <w:pPr>
            <w:pStyle w:val="9B576DBF34974077B243283CEE42C88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12"/>
    <w:rsid w:val="0006566A"/>
    <w:rsid w:val="001F2899"/>
    <w:rsid w:val="00342843"/>
    <w:rsid w:val="006974EB"/>
    <w:rsid w:val="00B9634E"/>
    <w:rsid w:val="00CA3F12"/>
    <w:rsid w:val="00F475BD"/>
    <w:rsid w:val="00F827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Pr>
      <w:i/>
      <w:iCs/>
    </w:rPr>
  </w:style>
  <w:style w:type="paragraph" w:customStyle="1" w:styleId="14D1EEA5D196462599EE883F98ADFC3A">
    <w:name w:val="14D1EEA5D196462599EE883F98ADFC3A"/>
    <w:rsid w:val="00CA3F12"/>
  </w:style>
  <w:style w:type="paragraph" w:customStyle="1" w:styleId="9B576DBF34974077B243283CEE42C88D">
    <w:name w:val="9B576DBF34974077B243283CEE42C88D"/>
    <w:rsid w:val="00CA3F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SPRING 2025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849e8d-4188-4376-b0c0-bd20e0752d6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FA7D9B0F00C54C9ACCDDC8F830C12E" ma:contentTypeVersion="12" ma:contentTypeDescription="Create a new document." ma:contentTypeScope="" ma:versionID="d8b23fed33d5b5025d1ffb1960ac0e5d">
  <xsd:schema xmlns:xsd="http://www.w3.org/2001/XMLSchema" xmlns:xs="http://www.w3.org/2001/XMLSchema" xmlns:p="http://schemas.microsoft.com/office/2006/metadata/properties" xmlns:ns2="d2849e8d-4188-4376-b0c0-bd20e0752d66" targetNamespace="http://schemas.microsoft.com/office/2006/metadata/properties" ma:root="true" ma:fieldsID="7ce7f30085cfed8cf7907fb4097fee74" ns2:_="">
    <xsd:import namespace="d2849e8d-4188-4376-b0c0-bd20e0752d66"/>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849e8d-4188-4376-b0c0-bd20e0752d6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F4C603-4DAF-4269-9540-9DAB0A919A52}">
  <ds:schemaRefs>
    <ds:schemaRef ds:uri="http://schemas.microsoft.com/office/2006/metadata/properties"/>
    <ds:schemaRef ds:uri="http://schemas.microsoft.com/office/infopath/2007/PartnerControls"/>
    <ds:schemaRef ds:uri="d2849e8d-4188-4376-b0c0-bd20e0752d66"/>
  </ds:schemaRefs>
</ds:datastoreItem>
</file>

<file path=customXml/itemProps3.xml><?xml version="1.0" encoding="utf-8"?>
<ds:datastoreItem xmlns:ds="http://schemas.openxmlformats.org/officeDocument/2006/customXml" ds:itemID="{2A5B5692-5FC1-4213-B889-DBBB2B582337}">
  <ds:schemaRefs>
    <ds:schemaRef ds:uri="http://schemas.openxmlformats.org/officeDocument/2006/bibliography"/>
  </ds:schemaRefs>
</ds:datastoreItem>
</file>

<file path=customXml/itemProps4.xml><?xml version="1.0" encoding="utf-8"?>
<ds:datastoreItem xmlns:ds="http://schemas.openxmlformats.org/officeDocument/2006/customXml" ds:itemID="{3EEEAEB5-D8E8-4F87-8190-FE84A7A4A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849e8d-4188-4376-b0c0-bd20e0752d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C68B5FB-7A92-4872-A2C4-3CBE117E70D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MLA style paper.dotx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 Shop Management System</dc:title>
  <dc:subject>Project Manager: Emad Abbasi</dc:subject>
  <dc:creator>emad abbasi</dc:creator>
  <cp:keywords/>
  <dc:description/>
  <cp:lastModifiedBy>Klein, Trinity L</cp:lastModifiedBy>
  <cp:revision>25</cp:revision>
  <dcterms:created xsi:type="dcterms:W3CDTF">2025-02-18T04:17:00Z</dcterms:created>
  <dcterms:modified xsi:type="dcterms:W3CDTF">2025-04-08T21:05:29Z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0x0101008BFA7D9B0F00C54C9ACCDDC8F830C12E</vt:lpwstr>
  </property>
  <property fmtid="{D5CDD505-2E9C-101B-9397-08002B2CF9AE}" pid="3" name="MediaServiceImageTags">
    <vt:lpwstr/>
  </property>
</Properties>
</file>